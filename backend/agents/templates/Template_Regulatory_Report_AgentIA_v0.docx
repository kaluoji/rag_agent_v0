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1623018"/>
    <w:bookmarkStart w:id="1" w:name="_Hlk181870756"/>
    <w:p w14:paraId="11644DBC" w14:textId="77777777" w:rsidR="00FB0EC9" w:rsidRDefault="00624185" w:rsidP="00A12BB7">
      <w:pPr>
        <w:spacing w:before="0" w:after="0" w:line="216" w:lineRule="auto"/>
        <w:ind w:left="-454" w:right="-284"/>
        <w:rPr>
          <w:noProof/>
        </w:rPr>
      </w:pPr>
      <w:r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861B9" wp14:editId="4BD9BE5D">
                <wp:simplePos x="0" y="0"/>
                <wp:positionH relativeFrom="margin">
                  <wp:align>left</wp:align>
                </wp:positionH>
                <wp:positionV relativeFrom="paragraph">
                  <wp:posOffset>6559771</wp:posOffset>
                </wp:positionV>
                <wp:extent cx="6146358" cy="1089328"/>
                <wp:effectExtent l="0" t="0" r="6985" b="0"/>
                <wp:wrapNone/>
                <wp:docPr id="20844182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8" cy="1089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9A6CC7" w14:textId="62DBAE48" w:rsidR="00624185" w:rsidRPr="00093426" w:rsidRDefault="00A05DB8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  <w:t>{{FECHA}}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4861B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16.5pt;width:483.95pt;height:85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" fillcolor="white [3201]" stroked="f" strokeweight=".5pt">
                <v:textbox inset="1mm">
                  <w:txbxContent>
                    <w:p w14:paraId="2D9A6CC7" w14:textId="62DBAE48" w:rsidR="00624185" w:rsidRPr="00093426" w:rsidRDefault="00A05DB8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  <w:t>{{FECHA}}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04A">
        <w:rPr>
          <w:noProof/>
          <w:sz w:val="18"/>
          <w:szCs w:val="22"/>
        </w:rPr>
        <mc:AlternateContent>
          <mc:Choice Requires="wps">
            <w:drawing>
              <wp:inline distT="0" distB="0" distL="0" distR="0" wp14:anchorId="7B68CC8C" wp14:editId="7E7C2419">
                <wp:extent cx="6695440" cy="7775575"/>
                <wp:effectExtent l="0" t="0" r="0" b="0"/>
                <wp:docPr id="2071719156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75575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6564B" w14:textId="76BC0F3E" w:rsidR="0046704A" w:rsidRPr="0097701D" w:rsidRDefault="0046704A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noProof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rFonts w:asciiTheme="majorHAnsi" w:hAnsiTheme="majorHAnsi" w:cstheme="majorHAnsi"/>
                                <w:noProof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br/>
                            </w:r>
                            <w:r w:rsidR="00DA4784">
                              <w:rPr>
                                <w:rFonts w:asciiTheme="majorHAnsi" w:hAnsiTheme="majorHAnsi" w:cstheme="majorHAnsi"/>
                                <w:noProof/>
                                <w:color w:val="FF0054" w:themeColor="accent1"/>
                                <w:sz w:val="98"/>
                                <w:szCs w:val="98"/>
                                <w:shd w:val="clear" w:color="auto" w:fill="FFFFFF" w:themeFill="background1"/>
                              </w:rPr>
                              <w:t>{{LEY_ANALIZADA}}</w:t>
                            </w:r>
                          </w:p>
                          <w:p w14:paraId="1819432E" w14:textId="77777777" w:rsidR="0046704A" w:rsidRPr="0097701D" w:rsidRDefault="0046704A" w:rsidP="0046704A">
                            <w:pPr>
                              <w:rPr>
                                <w:noProof/>
                                <w:shd w:val="clear" w:color="auto" w:fill="FFFFFF" w:themeFill="background1"/>
                              </w:rPr>
                            </w:pPr>
                          </w:p>
                          <w:p w14:paraId="1C32FD93" w14:textId="4C81193C" w:rsidR="0046704A" w:rsidRPr="00624185" w:rsidRDefault="00DA4784" w:rsidP="0046704A">
                            <w:pPr>
                              <w:jc w:val="left"/>
                              <w:rPr>
                                <w:rFonts w:asciiTheme="minorHAnsi" w:hAnsiTheme="minorHAnsi"/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  <w:t>Análisis regulatorio</w:t>
                            </w:r>
                          </w:p>
                          <w:p w14:paraId="2E083492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0BD58E8C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1ACA4B9B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5DC33C5E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5EFD1CB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7C5024F2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9A64DB4" w14:textId="77777777" w:rsidR="0046704A" w:rsidRPr="0097701D" w:rsidRDefault="0046704A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6BFFBA8B" w14:textId="77777777" w:rsidR="00624185" w:rsidRPr="0097701D" w:rsidRDefault="00624185" w:rsidP="0046704A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68CC8C" id="Rectángulo: esquinas diagonales cortadas 5" o:spid="_x0000_s1027" style="width:527.2pt;height:6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95440,7775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" adj="-11796480,,5400" path="m79006,l6619982,r75458,75458l6695440,7696569r-79006,79006l75458,7775575,,7700117,,79006,79006,xe" filled="f" stroked="f" strokeweight=".7pt">
                <v:stroke joinstyle="miter"/>
                <v:formulas/>
                <v:path arrowok="t" o:connecttype="custom" o:connectlocs="79006,0;6619982,0;6695440,75458;6695440,7696569;6616434,7775575;75458,7775575;0,7700117;0,79006;79006,0" o:connectangles="0,0,0,0,0,0,0,0,0" textboxrect="0,0,6695440,7775575"/>
                <v:textbox inset="8mm,6mm,7mm">
                  <w:txbxContent>
                    <w:p w14:paraId="32B6564B" w14:textId="76BC0F3E" w:rsidR="0046704A" w:rsidRPr="0097701D" w:rsidRDefault="0046704A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noProof/>
                          <w:sz w:val="98"/>
                          <w:szCs w:val="98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rFonts w:asciiTheme="majorHAnsi" w:hAnsiTheme="majorHAnsi" w:cstheme="majorHAnsi"/>
                          <w:noProof/>
                          <w:sz w:val="98"/>
                          <w:szCs w:val="98"/>
                          <w:shd w:val="clear" w:color="auto" w:fill="FFFFFF" w:themeFill="background1"/>
                        </w:rPr>
                        <w:br/>
                      </w:r>
                      <w:r w:rsidR="00DA4784">
                        <w:rPr>
                          <w:rFonts w:asciiTheme="majorHAnsi" w:hAnsiTheme="majorHAnsi" w:cstheme="majorHAnsi"/>
                          <w:noProof/>
                          <w:color w:val="FF0054" w:themeColor="accent1"/>
                          <w:sz w:val="98"/>
                          <w:szCs w:val="98"/>
                          <w:shd w:val="clear" w:color="auto" w:fill="FFFFFF" w:themeFill="background1"/>
                        </w:rPr>
                        <w:t>{{LEY_ANALIZADA}}</w:t>
                      </w:r>
                    </w:p>
                    <w:p w14:paraId="1819432E" w14:textId="77777777" w:rsidR="0046704A" w:rsidRPr="0097701D" w:rsidRDefault="0046704A" w:rsidP="0046704A">
                      <w:pPr>
                        <w:rPr>
                          <w:noProof/>
                          <w:shd w:val="clear" w:color="auto" w:fill="FFFFFF" w:themeFill="background1"/>
                        </w:rPr>
                      </w:pPr>
                    </w:p>
                    <w:p w14:paraId="1C32FD93" w14:textId="4C81193C" w:rsidR="0046704A" w:rsidRPr="00624185" w:rsidRDefault="00DA4784" w:rsidP="0046704A">
                      <w:pPr>
                        <w:jc w:val="left"/>
                        <w:rPr>
                          <w:rFonts w:asciiTheme="minorHAnsi" w:hAnsiTheme="minorHAnsi"/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inorHAnsi" w:hAnsiTheme="minorHAnsi"/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  <w:t>Análisis regulatorio</w:t>
                      </w:r>
                    </w:p>
                    <w:p w14:paraId="2E083492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0BD58E8C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1ACA4B9B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5DC33C5E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5EFD1CB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7C5024F2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9A64DB4" w14:textId="77777777" w:rsidR="0046704A" w:rsidRPr="0097701D" w:rsidRDefault="0046704A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6BFFBA8B" w14:textId="77777777" w:rsidR="00624185" w:rsidRPr="0097701D" w:rsidRDefault="00624185" w:rsidP="0046704A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5006D327" w14:textId="77777777" w:rsidR="0046704A" w:rsidRDefault="0046704A" w:rsidP="00A12BB7">
      <w:pPr>
        <w:spacing w:before="0" w:after="0" w:line="216" w:lineRule="auto"/>
        <w:ind w:left="-454" w:right="-284"/>
        <w:rPr>
          <w:noProof/>
        </w:rPr>
      </w:pPr>
    </w:p>
    <w:p w14:paraId="30DF5F4D" w14:textId="77777777" w:rsidR="0054527E" w:rsidRPr="0054527E" w:rsidRDefault="0054527E" w:rsidP="0054527E">
      <w:pPr>
        <w:spacing w:before="0" w:after="0" w:line="192" w:lineRule="auto"/>
        <w:ind w:left="-454" w:right="-284"/>
        <w:rPr>
          <w:noProof/>
        </w:rPr>
      </w:pPr>
    </w:p>
    <w:p w14:paraId="0457E88A" w14:textId="77777777" w:rsidR="00710D75" w:rsidRPr="00A74084" w:rsidRDefault="00710D75" w:rsidP="005420D8">
      <w:pPr>
        <w:tabs>
          <w:tab w:val="left" w:pos="5247"/>
          <w:tab w:val="right" w:pos="9637"/>
        </w:tabs>
        <w:spacing w:before="0" w:after="200" w:line="276" w:lineRule="auto"/>
        <w:jc w:val="left"/>
        <w:rPr>
          <w:noProof/>
          <w:sz w:val="22"/>
          <w:szCs w:val="28"/>
        </w:rPr>
        <w:sectPr w:rsidR="00710D75" w:rsidRPr="00A74084" w:rsidSect="00D957AD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851" w:bottom="403" w:left="1134" w:header="567" w:footer="0" w:gutter="0"/>
          <w:cols w:space="708"/>
          <w:docGrid w:linePitch="360"/>
        </w:sectPr>
      </w:pPr>
    </w:p>
    <w:bookmarkEnd w:id="1"/>
    <w:p w14:paraId="3B80A843" w14:textId="77777777" w:rsidR="00544EF6" w:rsidRPr="00A74084" w:rsidRDefault="002A6AB4" w:rsidP="00D4235F">
      <w:pPr>
        <w:tabs>
          <w:tab w:val="left" w:pos="2637"/>
        </w:tabs>
        <w:spacing w:before="480" w:after="240"/>
        <w:jc w:val="left"/>
        <w:rPr>
          <w:bCs/>
          <w:noProof/>
          <w:sz w:val="40"/>
          <w:szCs w:val="40"/>
        </w:rPr>
      </w:pPr>
      <w:r w:rsidRPr="00A74084">
        <w:rPr>
          <w:bCs/>
          <w:noProof/>
          <w:sz w:val="40"/>
          <w:szCs w:val="40"/>
        </w:rPr>
        <w:lastRenderedPageBreak/>
        <w:t>Í</w:t>
      </w:r>
      <w:r w:rsidR="009C2582" w:rsidRPr="00A74084">
        <w:rPr>
          <w:bCs/>
          <w:noProof/>
          <w:sz w:val="40"/>
          <w:szCs w:val="40"/>
        </w:rPr>
        <w:t>ndice</w:t>
      </w:r>
    </w:p>
    <w:p w14:paraId="175A727B" w14:textId="49F8E2A0" w:rsidR="00DA4784" w:rsidRDefault="009C2582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ES"/>
          <w14:ligatures w14:val="standardContextual"/>
        </w:rPr>
      </w:pPr>
      <w:r w:rsidRPr="00A74084">
        <w:fldChar w:fldCharType="begin"/>
      </w:r>
      <w:r w:rsidRPr="00A74084">
        <w:instrText xml:space="preserve"> TOC \o "1-3" \h \z \u </w:instrText>
      </w:r>
      <w:r w:rsidRPr="00A74084">
        <w:fldChar w:fldCharType="separate"/>
      </w:r>
      <w:hyperlink w:anchor="_Toc213774575" w:history="1">
        <w:r w:rsidR="00DA4784" w:rsidRPr="002D7519">
          <w:rPr>
            <w:rStyle w:val="Hipervnculo"/>
          </w:rPr>
          <w:t>1</w:t>
        </w:r>
        <w:r w:rsidR="00DA4784"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ES"/>
            <w14:ligatures w14:val="standardContextual"/>
          </w:rPr>
          <w:tab/>
        </w:r>
        <w:r w:rsidR="00DA4784" w:rsidRPr="002D7519">
          <w:rPr>
            <w:rStyle w:val="Hipervnculo"/>
          </w:rPr>
          <w:t>Resumen ejecutivo</w:t>
        </w:r>
        <w:r w:rsidR="00DA4784">
          <w:rPr>
            <w:webHidden/>
          </w:rPr>
          <w:tab/>
        </w:r>
        <w:r w:rsidR="00DA4784">
          <w:rPr>
            <w:webHidden/>
          </w:rPr>
          <w:fldChar w:fldCharType="begin"/>
        </w:r>
        <w:r w:rsidR="00DA4784">
          <w:rPr>
            <w:webHidden/>
          </w:rPr>
          <w:instrText xml:space="preserve"> PAGEREF _Toc213774575 \h </w:instrText>
        </w:r>
        <w:r w:rsidR="00DA4784">
          <w:rPr>
            <w:webHidden/>
          </w:rPr>
        </w:r>
        <w:r w:rsidR="00DA4784">
          <w:rPr>
            <w:webHidden/>
          </w:rPr>
          <w:fldChar w:fldCharType="separate"/>
        </w:r>
        <w:r w:rsidR="00DA4784">
          <w:rPr>
            <w:webHidden/>
          </w:rPr>
          <w:t>3</w:t>
        </w:r>
        <w:r w:rsidR="00DA4784">
          <w:rPr>
            <w:webHidden/>
          </w:rPr>
          <w:fldChar w:fldCharType="end"/>
        </w:r>
      </w:hyperlink>
    </w:p>
    <w:p w14:paraId="03E69F0C" w14:textId="00B26D58" w:rsidR="00DA4784" w:rsidRDefault="00DA4784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ES"/>
          <w14:ligatures w14:val="standardContextual"/>
        </w:rPr>
      </w:pPr>
      <w:hyperlink w:anchor="_Toc213774576" w:history="1">
        <w:r w:rsidRPr="002D7519">
          <w:rPr>
            <w:rStyle w:val="Hipervnculo"/>
            <w:lang w:val="en-GB"/>
          </w:rPr>
          <w:t>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ES"/>
            <w14:ligatures w14:val="standardContextual"/>
          </w:rPr>
          <w:tab/>
        </w:r>
        <w:r w:rsidRPr="002D7519">
          <w:rPr>
            <w:rStyle w:val="Hipervnculo"/>
            <w:lang w:val="en-GB"/>
          </w:rPr>
          <w:t>Alcance del análisis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_Toc213774576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17031FA" w14:textId="51E6C375" w:rsidR="00DA4784" w:rsidRDefault="00DA4784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ES"/>
          <w14:ligatures w14:val="standardContextual"/>
        </w:rPr>
      </w:pPr>
      <w:hyperlink w:anchor="_Toc213774577" w:history="1">
        <w:r w:rsidRPr="002D7519">
          <w:rPr>
            <w:rStyle w:val="Hipervnculo"/>
            <w:lang w:val="en-GB"/>
          </w:rPr>
          <w:t>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ES"/>
            <w14:ligatures w14:val="standardContextual"/>
          </w:rPr>
          <w:tab/>
        </w:r>
        <w:r w:rsidRPr="002D7519">
          <w:rPr>
            <w:rStyle w:val="Hipervnculo"/>
            <w:lang w:val="en-GB"/>
          </w:rPr>
          <w:t>Análisis normativo/findings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_Toc213774577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83A1A84" w14:textId="0262A5AF" w:rsidR="00DA4784" w:rsidRDefault="00DA4784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ES"/>
          <w14:ligatures w14:val="standardContextual"/>
        </w:rPr>
      </w:pPr>
      <w:hyperlink w:anchor="_Toc213774578" w:history="1">
        <w:r w:rsidRPr="002D7519">
          <w:rPr>
            <w:rStyle w:val="Hipervnculo"/>
            <w:lang w:val="en-GB"/>
          </w:rPr>
          <w:t>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ES"/>
            <w14:ligatures w14:val="standardContextual"/>
          </w:rPr>
          <w:tab/>
        </w:r>
        <w:r w:rsidRPr="002D7519">
          <w:rPr>
            <w:rStyle w:val="Hipervnculo"/>
            <w:lang w:val="en-GB"/>
          </w:rPr>
          <w:t>Recomendaciones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_Toc213774578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DED61C" w14:textId="314B0698" w:rsidR="00DA4784" w:rsidRPr="00A74084" w:rsidRDefault="009C2582" w:rsidP="00DA4784">
      <w:pPr>
        <w:tabs>
          <w:tab w:val="left" w:pos="2637"/>
        </w:tabs>
        <w:spacing w:before="480" w:after="240"/>
        <w:jc w:val="left"/>
        <w:rPr>
          <w:noProof/>
        </w:rPr>
      </w:pPr>
      <w:r w:rsidRPr="00A74084">
        <w:rPr>
          <w:noProof/>
        </w:rPr>
        <w:fldChar w:fldCharType="end"/>
      </w:r>
      <w:r w:rsidR="00DA4784" w:rsidRPr="00A74084">
        <w:rPr>
          <w:noProof/>
        </w:rPr>
        <w:t xml:space="preserve"> </w:t>
      </w:r>
    </w:p>
    <w:p w14:paraId="25558214" w14:textId="6EDB4389" w:rsidR="00544EF6" w:rsidRPr="00A74084" w:rsidRDefault="00544EF6" w:rsidP="00D311DF">
      <w:pPr>
        <w:jc w:val="left"/>
        <w:rPr>
          <w:noProof/>
        </w:rPr>
      </w:pPr>
    </w:p>
    <w:p w14:paraId="5C6BFDE6" w14:textId="3CE3AAD9" w:rsidR="00DA4784" w:rsidRDefault="00DA4784">
      <w:pPr>
        <w:spacing w:before="0" w:after="200" w:line="276" w:lineRule="auto"/>
        <w:jc w:val="left"/>
        <w:rPr>
          <w:noProof/>
        </w:rPr>
      </w:pPr>
      <w:r>
        <w:rPr>
          <w:noProof/>
        </w:rPr>
        <w:br w:type="page"/>
      </w:r>
    </w:p>
    <w:p w14:paraId="35F84915" w14:textId="1DDAE8B5" w:rsidR="00544EF6" w:rsidRDefault="00895EEF" w:rsidP="001347A8">
      <w:pPr>
        <w:pStyle w:val="Ttulo1"/>
      </w:pPr>
      <w:bookmarkStart w:id="2" w:name="_Toc213774575"/>
      <w:r>
        <w:lastRenderedPageBreak/>
        <w:t>Resumen ejecutivo</w:t>
      </w:r>
      <w:bookmarkEnd w:id="2"/>
    </w:p>
    <w:p w14:paraId="521CA58B" w14:textId="6B4AA41E" w:rsidR="00DA4784" w:rsidRPr="00DA4784" w:rsidRDefault="00DA4784" w:rsidP="00DA4784">
      <w:r>
        <w:t>{{RESUMEN_EJECUTIVO}}</w:t>
      </w:r>
    </w:p>
    <w:p w14:paraId="3551AF51" w14:textId="271808C7" w:rsidR="00895EEF" w:rsidRDefault="00895EEF">
      <w:pPr>
        <w:spacing w:before="0" w:after="200" w:line="276" w:lineRule="auto"/>
        <w:jc w:val="left"/>
        <w:rPr>
          <w:noProof/>
        </w:rPr>
      </w:pPr>
      <w:r>
        <w:rPr>
          <w:noProof/>
        </w:rPr>
        <w:br w:type="page"/>
      </w:r>
    </w:p>
    <w:p w14:paraId="62FD6A2B" w14:textId="13D36306" w:rsidR="00544EF6" w:rsidRDefault="00895EEF" w:rsidP="001347A8">
      <w:pPr>
        <w:pStyle w:val="Ttulo1"/>
        <w:rPr>
          <w:lang w:val="en-GB"/>
        </w:rPr>
      </w:pPr>
      <w:bookmarkStart w:id="3" w:name="_Toc213774576"/>
      <w:r>
        <w:rPr>
          <w:lang w:val="en-GB"/>
        </w:rPr>
        <w:lastRenderedPageBreak/>
        <w:t>Alcance del análisis</w:t>
      </w:r>
      <w:bookmarkEnd w:id="3"/>
    </w:p>
    <w:p w14:paraId="3AC442EC" w14:textId="74A16DE9" w:rsidR="00DA4784" w:rsidRPr="00DA4784" w:rsidRDefault="00DA4784" w:rsidP="00DA4784">
      <w:r>
        <w:t>{{ALCANCE_ANALISIS}}</w:t>
      </w:r>
    </w:p>
    <w:p w14:paraId="5A48A315" w14:textId="32C1BD7D" w:rsidR="00895EEF" w:rsidRDefault="00895EEF">
      <w:pPr>
        <w:spacing w:before="0" w:after="200" w:line="276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3134A6E2" w14:textId="1A9E7D8C" w:rsidR="00895EEF" w:rsidRDefault="00895EEF" w:rsidP="00895EEF">
      <w:pPr>
        <w:pStyle w:val="Ttulo1"/>
        <w:rPr>
          <w:lang w:val="en-GB"/>
        </w:rPr>
      </w:pPr>
      <w:bookmarkStart w:id="4" w:name="_Toc213774577"/>
      <w:r>
        <w:rPr>
          <w:lang w:val="en-GB"/>
        </w:rPr>
        <w:lastRenderedPageBreak/>
        <w:t>Análisis normativo/findings</w:t>
      </w:r>
      <w:bookmarkEnd w:id="4"/>
    </w:p>
    <w:p w14:paraId="70026E0A" w14:textId="43EACC49" w:rsidR="00DA4784" w:rsidRPr="00DA4784" w:rsidRDefault="00DA4784" w:rsidP="00DA4784">
      <w:r>
        <w:t>{{ANALISIS}}</w:t>
      </w:r>
    </w:p>
    <w:p w14:paraId="4D8F27B2" w14:textId="4BF2EB6A" w:rsidR="00895EEF" w:rsidRDefault="00895EEF">
      <w:pPr>
        <w:spacing w:before="0" w:after="200" w:line="276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0977B6CE" w14:textId="1CDAFC6C" w:rsidR="00895EEF" w:rsidRDefault="00CA54EE" w:rsidP="00895EEF">
      <w:pPr>
        <w:pStyle w:val="Ttulo1"/>
        <w:rPr>
          <w:lang w:val="en-GB"/>
        </w:rPr>
      </w:pPr>
      <w:r>
        <w:rPr>
          <w:lang w:val="en-GB"/>
        </w:rPr>
        <w:lastRenderedPageBreak/>
        <w:t>Análisis sectorial</w:t>
      </w:r>
    </w:p>
    <w:p w14:paraId="21ABF2B9" w14:textId="60875C6D" w:rsidR="00DA4784" w:rsidRPr="00DA4784" w:rsidRDefault="00DA4784" w:rsidP="00DA4784">
      <w:r>
        <w:t>{{</w:t>
      </w:r>
      <w:r w:rsidR="00CA54EE">
        <w:t>ANALISIS_SECTORIAL</w:t>
      </w:r>
      <w:r>
        <w:t>}}</w:t>
      </w:r>
    </w:p>
    <w:p w14:paraId="0D564ED5" w14:textId="6F0CC06A" w:rsidR="00CA54EE" w:rsidRDefault="00CA54EE">
      <w:pPr>
        <w:spacing w:before="0" w:after="200" w:line="276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19B58947" w14:textId="77777777" w:rsidR="00CA54EE" w:rsidRDefault="00CA54EE" w:rsidP="00CA54EE">
      <w:pPr>
        <w:pStyle w:val="Ttulo1"/>
        <w:rPr>
          <w:lang w:val="en-GB"/>
        </w:rPr>
      </w:pPr>
      <w:r>
        <w:rPr>
          <w:lang w:val="en-GB"/>
        </w:rPr>
        <w:lastRenderedPageBreak/>
        <w:t>Recomendaciones</w:t>
      </w:r>
    </w:p>
    <w:p w14:paraId="64602230" w14:textId="77777777" w:rsidR="00CA54EE" w:rsidRPr="00DA4784" w:rsidRDefault="00CA54EE" w:rsidP="00CA54EE">
      <w:r>
        <w:t>{{RECOMENDACIONES}}</w:t>
      </w:r>
    </w:p>
    <w:p w14:paraId="573EA7BB" w14:textId="77777777" w:rsidR="00895EEF" w:rsidRPr="00895EEF" w:rsidRDefault="00895EEF" w:rsidP="00895EEF">
      <w:pPr>
        <w:rPr>
          <w:lang w:val="en-GB"/>
        </w:rPr>
      </w:pPr>
    </w:p>
    <w:p w14:paraId="51C72A3F" w14:textId="77777777" w:rsidR="00895EEF" w:rsidRPr="00895EEF" w:rsidRDefault="00895EEF" w:rsidP="00895EEF">
      <w:pPr>
        <w:rPr>
          <w:lang w:val="en-GB"/>
        </w:rPr>
      </w:pPr>
    </w:p>
    <w:p w14:paraId="0AE9A19A" w14:textId="77777777" w:rsidR="00895EEF" w:rsidRPr="00895EEF" w:rsidRDefault="00895EEF" w:rsidP="00895EEF">
      <w:pPr>
        <w:pStyle w:val="Ttulo1"/>
        <w:numPr>
          <w:ilvl w:val="0"/>
          <w:numId w:val="0"/>
        </w:numPr>
        <w:sectPr w:rsidR="00895EEF" w:rsidRPr="00895EEF" w:rsidSect="00CD0B64">
          <w:headerReference w:type="default" r:id="rId13"/>
          <w:footerReference w:type="default" r:id="rId14"/>
          <w:pgSz w:w="11906" w:h="16838" w:code="9"/>
          <w:pgMar w:top="1928" w:right="851" w:bottom="1134" w:left="1247" w:header="567" w:footer="595" w:gutter="0"/>
          <w:cols w:space="708"/>
          <w:docGrid w:linePitch="360"/>
        </w:sectPr>
      </w:pPr>
    </w:p>
    <w:p w14:paraId="3FE94BC4" w14:textId="77777777" w:rsidR="00516ACD" w:rsidRDefault="00C33262" w:rsidP="00A12BB7">
      <w:pPr>
        <w:spacing w:before="0" w:after="0" w:line="216" w:lineRule="auto"/>
        <w:ind w:left="-454" w:right="-284"/>
        <w:jc w:val="left"/>
        <w:rPr>
          <w:noProof/>
          <w:color w:val="FFFFFF" w:themeColor="background1"/>
        </w:rPr>
      </w:pPr>
      <w:r>
        <w:rPr>
          <w:noProof/>
          <w:sz w:val="18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74B0303" wp14:editId="33BF49C8">
                <wp:simplePos x="0" y="0"/>
                <wp:positionH relativeFrom="margin">
                  <wp:align>right</wp:align>
                </wp:positionH>
                <wp:positionV relativeFrom="paragraph">
                  <wp:posOffset>111760</wp:posOffset>
                </wp:positionV>
                <wp:extent cx="6510655" cy="7332980"/>
                <wp:effectExtent l="0" t="0" r="0" b="1270"/>
                <wp:wrapSquare wrapText="bothSides"/>
                <wp:docPr id="638509122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655" cy="7332980"/>
                        </a:xfrm>
                        <a:prstGeom prst="rect">
                          <a:avLst/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ED826" w14:textId="77777777" w:rsidR="00C33262" w:rsidRPr="0097701D" w:rsidRDefault="00C33262" w:rsidP="00C33262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Tech for</w:t>
                            </w:r>
                          </w:p>
                          <w:p w14:paraId="580720A4" w14:textId="77777777" w:rsidR="00C33262" w:rsidRPr="0097701D" w:rsidRDefault="00C33262" w:rsidP="00C33262">
                            <w:pPr>
                              <w:spacing w:before="0" w:after="480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39747B">
                              <w:rPr>
                                <w:rFonts w:asciiTheme="majorHAnsi" w:hAnsiTheme="majorHAnsi" w:cstheme="majorHAnsi"/>
                                <w:noProof/>
                                <w:color w:val="FF0054" w:themeColor="accent1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impact</w:t>
                            </w:r>
                          </w:p>
                          <w:p w14:paraId="247C1091" w14:textId="77777777" w:rsidR="00C33262" w:rsidRPr="0097701D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Generamos</w:t>
                            </w:r>
                          </w:p>
                          <w:p w14:paraId="46944E1C" w14:textId="77777777" w:rsidR="00C33262" w:rsidRPr="0097701D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confianza para</w:t>
                            </w:r>
                          </w:p>
                          <w:p w14:paraId="4285744B" w14:textId="77777777" w:rsidR="00C33262" w:rsidRPr="0097701D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proteger e impulsar</w:t>
                            </w:r>
                          </w:p>
                          <w:p w14:paraId="14CB3F36" w14:textId="77777777" w:rsidR="00C33262" w:rsidRPr="0097701D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tanto el presente,</w:t>
                            </w:r>
                          </w:p>
                          <w:p w14:paraId="5444A58D" w14:textId="77777777" w:rsidR="00C33262" w:rsidRPr="00875414" w:rsidRDefault="00C33262" w:rsidP="00C33262">
                            <w:pPr>
                              <w:spacing w:before="0" w:after="0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4B0303" id="_x0000_s1028" style="position:absolute;left:0;text-align:left;margin-left:461.45pt;margin-top:8.8pt;width:512.65pt;height:577.4pt;z-index:-2516541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" filled="f" stroked="f" strokeweight=".7pt">
                <v:textbox inset="8mm,6mm,7mm">
                  <w:txbxContent>
                    <w:p w14:paraId="598ED826" w14:textId="77777777" w:rsidR="00C33262" w:rsidRPr="0097701D" w:rsidRDefault="00C33262" w:rsidP="00C33262">
                      <w:pPr>
                        <w:spacing w:after="0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  <w:t>Tech for</w:t>
                      </w:r>
                    </w:p>
                    <w:p w14:paraId="580720A4" w14:textId="77777777" w:rsidR="00C33262" w:rsidRPr="0097701D" w:rsidRDefault="00C33262" w:rsidP="00C33262">
                      <w:pPr>
                        <w:spacing w:before="0" w:after="480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39747B">
                        <w:rPr>
                          <w:rFonts w:asciiTheme="majorHAnsi" w:hAnsiTheme="majorHAnsi" w:cstheme="majorHAnsi"/>
                          <w:noProof/>
                          <w:color w:val="FF0054" w:themeColor="accent1"/>
                          <w:sz w:val="68"/>
                          <w:szCs w:val="68"/>
                          <w:shd w:val="clear" w:color="auto" w:fill="FFFFFF" w:themeFill="background1"/>
                        </w:rPr>
                        <w:t>impact</w:t>
                      </w:r>
                    </w:p>
                    <w:p w14:paraId="247C1091" w14:textId="77777777" w:rsidR="00C33262" w:rsidRPr="0097701D" w:rsidRDefault="00C33262" w:rsidP="00C33262">
                      <w:pPr>
                        <w:spacing w:before="0" w:after="0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Generamos</w:t>
                      </w:r>
                    </w:p>
                    <w:p w14:paraId="46944E1C" w14:textId="77777777" w:rsidR="00C33262" w:rsidRPr="0097701D" w:rsidRDefault="00C33262" w:rsidP="00C33262">
                      <w:pPr>
                        <w:spacing w:before="0" w:after="0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confianza para</w:t>
                      </w:r>
                    </w:p>
                    <w:p w14:paraId="4285744B" w14:textId="77777777" w:rsidR="00C33262" w:rsidRPr="0097701D" w:rsidRDefault="00C33262" w:rsidP="00C33262">
                      <w:pPr>
                        <w:spacing w:before="0" w:after="0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proteger e impulsar</w:t>
                      </w:r>
                    </w:p>
                    <w:p w14:paraId="14CB3F36" w14:textId="77777777" w:rsidR="00C33262" w:rsidRPr="0097701D" w:rsidRDefault="00C33262" w:rsidP="00C33262">
                      <w:pPr>
                        <w:spacing w:before="0" w:after="0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tanto el presente,</w:t>
                      </w:r>
                    </w:p>
                    <w:p w14:paraId="5444A58D" w14:textId="77777777" w:rsidR="00C33262" w:rsidRPr="00875414" w:rsidRDefault="00C33262" w:rsidP="00C33262">
                      <w:pPr>
                        <w:spacing w:before="0" w:after="0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como el futuro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B017E"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E4044" wp14:editId="22745CE7">
                <wp:simplePos x="0" y="0"/>
                <wp:positionH relativeFrom="column">
                  <wp:posOffset>-250963</wp:posOffset>
                </wp:positionH>
                <wp:positionV relativeFrom="paragraph">
                  <wp:posOffset>-2033574</wp:posOffset>
                </wp:positionV>
                <wp:extent cx="6299835" cy="1771540"/>
                <wp:effectExtent l="0" t="0" r="0" b="0"/>
                <wp:wrapNone/>
                <wp:docPr id="1776092729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1771540"/>
                        </a:xfrm>
                        <a:prstGeom prst="snip2DiagRect">
                          <a:avLst>
                            <a:gd name="adj1" fmla="val 3531"/>
                            <a:gd name="adj2" fmla="val 394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5CE2E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Avda. de Bruselas, 35</w:t>
                            </w:r>
                          </w:p>
                          <w:p w14:paraId="4953AAF4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28108 Alcobendas</w:t>
                            </w:r>
                          </w:p>
                          <w:p w14:paraId="29D23061" w14:textId="77777777" w:rsidR="002B017E" w:rsidRDefault="002B017E" w:rsidP="002B017E">
                            <w:pPr>
                              <w:spacing w:before="0" w:after="0"/>
                              <w:jc w:val="left"/>
                            </w:pPr>
                            <w:r>
                              <w:t>Madrid, Spain</w:t>
                            </w:r>
                          </w:p>
                          <w:p w14:paraId="7F96B5A0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lang w:val="en-GB"/>
                              </w:rPr>
                            </w:pPr>
                            <w:r w:rsidRPr="00A0068F">
                              <w:rPr>
                                <w:lang w:val="en-GB"/>
                              </w:rPr>
                              <w:t>T +34 91 627 10 00</w:t>
                            </w:r>
                          </w:p>
                          <w:p w14:paraId="53C2CAC3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lang w:val="en-GB"/>
                              </w:rPr>
                            </w:pPr>
                            <w:r w:rsidRPr="00A0068F">
                              <w:rPr>
                                <w:lang w:val="en-GB"/>
                              </w:rPr>
                              <w:t>info@minsait.com</w:t>
                            </w:r>
                          </w:p>
                          <w:p w14:paraId="72E97C9E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  <w:lang w:val="en-GB"/>
                              </w:rPr>
                            </w:pPr>
                          </w:p>
                          <w:p w14:paraId="025EBB2E" w14:textId="77777777" w:rsidR="002B017E" w:rsidRPr="00A0068F" w:rsidRDefault="002B017E" w:rsidP="002B017E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E4044" id="_x0000_s1029" style="position:absolute;left:0;text-align:left;margin-left:-19.75pt;margin-top:-160.1pt;width:496.05pt;height:13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299835,17715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" adj="-11796480,,5400" path="m62553,l6229912,r69923,69923l6299835,1708987r-62553,62553l69923,1771540,,1701617,,62553,62553,xe" filled="f" stroked="f" strokeweight=".7pt">
                <v:stroke joinstyle="miter"/>
                <v:formulas/>
                <v:path arrowok="t" o:connecttype="custom" o:connectlocs="62553,0;6229912,0;6299835,69923;6299835,1708987;6237282,1771540;69923,1771540;0,1701617;0,62553;62553,0" o:connectangles="0,0,0,0,0,0,0,0,0" textboxrect="0,0,6299835,1771540"/>
                <v:textbox inset="8mm,6mm,7mm">
                  <w:txbxContent>
                    <w:p w14:paraId="74D5CE2E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>Avda. de Bruselas, 35</w:t>
                      </w:r>
                    </w:p>
                    <w:p w14:paraId="4953AAF4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>28108 Alcobendas</w:t>
                      </w:r>
                    </w:p>
                    <w:p w14:paraId="29D23061" w14:textId="77777777" w:rsidR="002B017E" w:rsidRDefault="002B017E" w:rsidP="002B017E">
                      <w:pPr>
                        <w:spacing w:before="0" w:after="0"/>
                        <w:jc w:val="left"/>
                      </w:pPr>
                      <w:r>
                        <w:t xml:space="preserve">Madrid, </w:t>
                      </w:r>
                      <w:proofErr w:type="spellStart"/>
                      <w:r>
                        <w:t>Spain</w:t>
                      </w:r>
                      <w:proofErr w:type="spellEnd"/>
                    </w:p>
                    <w:p w14:paraId="7F96B5A0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lang w:val="en-GB"/>
                        </w:rPr>
                      </w:pPr>
                      <w:r w:rsidRPr="00A0068F">
                        <w:rPr>
                          <w:lang w:val="en-GB"/>
                        </w:rPr>
                        <w:t>T +34 91 627 10 00</w:t>
                      </w:r>
                    </w:p>
                    <w:p w14:paraId="53C2CAC3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lang w:val="en-GB"/>
                        </w:rPr>
                      </w:pPr>
                      <w:r w:rsidRPr="00A0068F">
                        <w:rPr>
                          <w:lang w:val="en-GB"/>
                        </w:rPr>
                        <w:t>info@minsait.com</w:t>
                      </w:r>
                    </w:p>
                    <w:p w14:paraId="72E97C9E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  <w:lang w:val="en-GB"/>
                        </w:rPr>
                      </w:pPr>
                    </w:p>
                    <w:p w14:paraId="025EBB2E" w14:textId="77777777" w:rsidR="002B017E" w:rsidRPr="00A0068F" w:rsidRDefault="002B017E" w:rsidP="002B017E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5414">
        <w:rPr>
          <w:noProof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CC87B" wp14:editId="1C440A3A">
                <wp:simplePos x="0" y="0"/>
                <wp:positionH relativeFrom="page">
                  <wp:align>center</wp:align>
                </wp:positionH>
                <wp:positionV relativeFrom="paragraph">
                  <wp:posOffset>-9818217</wp:posOffset>
                </wp:positionV>
                <wp:extent cx="6695440" cy="7793990"/>
                <wp:effectExtent l="0" t="0" r="0" b="0"/>
                <wp:wrapNone/>
                <wp:docPr id="745610563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93990"/>
                        </a:xfrm>
                        <a:prstGeom prst="snip2DiagRect">
                          <a:avLst>
                            <a:gd name="adj1" fmla="val 1180"/>
                            <a:gd name="adj2" fmla="val 1155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7A87F" w14:textId="77777777" w:rsidR="00875414" w:rsidRPr="0097701D" w:rsidRDefault="00875414" w:rsidP="00875414">
                            <w:pPr>
                              <w:spacing w:after="0"/>
                              <w:jc w:val="left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Tech for</w:t>
                            </w:r>
                          </w:p>
                          <w:p w14:paraId="5A37D6DC" w14:textId="77777777" w:rsidR="00875414" w:rsidRPr="0097701D" w:rsidRDefault="0039747B" w:rsidP="00875414">
                            <w:pPr>
                              <w:spacing w:before="0" w:after="480"/>
                              <w:jc w:val="left"/>
                              <w:rPr>
                                <w:rFonts w:asciiTheme="majorHAnsi" w:hAnsiTheme="majorHAnsi" w:cstheme="majorHAnsi"/>
                                <w:noProof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r w:rsidRPr="0039747B">
                              <w:rPr>
                                <w:rFonts w:asciiTheme="majorHAnsi" w:hAnsiTheme="majorHAnsi" w:cstheme="majorHAnsi"/>
                                <w:noProof/>
                                <w:color w:val="FF0054" w:themeColor="accent1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impact</w:t>
                            </w:r>
                          </w:p>
                          <w:p w14:paraId="2B3A927F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Generamos</w:t>
                            </w:r>
                          </w:p>
                          <w:p w14:paraId="0112E8C2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confianza para</w:t>
                            </w:r>
                          </w:p>
                          <w:p w14:paraId="4D780D0D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proteger e impulsar</w:t>
                            </w:r>
                          </w:p>
                          <w:p w14:paraId="11999CDE" w14:textId="77777777" w:rsidR="00875414" w:rsidRPr="0097701D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tanto el presente,</w:t>
                            </w:r>
                          </w:p>
                          <w:p w14:paraId="4D23BA3A" w14:textId="77777777" w:rsidR="00875414" w:rsidRPr="00875414" w:rsidRDefault="00875414" w:rsidP="00875414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97701D">
                              <w:rPr>
                                <w:noProof/>
                                <w:sz w:val="24"/>
                                <w:shd w:val="clear" w:color="auto" w:fill="FFFFFF" w:themeFill="background1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CC87B" id="_x0000_s1030" style="position:absolute;left:0;text-align:left;margin-left:0;margin-top:-773.1pt;width:527.2pt;height:613.7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coordsize="6695440,77939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" adj="-11796480,,5400" path="m79006,l6618108,r77332,77332l6695440,7714984r-79006,79006l77332,7793990,,7716658,,79006,79006,xe" filled="f" stroked="f" strokeweight=".7pt">
                <v:stroke joinstyle="miter"/>
                <v:formulas/>
                <v:path arrowok="t" o:connecttype="custom" o:connectlocs="79006,0;6618108,0;6695440,77332;6695440,7714984;6616434,7793990;77332,7793990;0,7716658;0,79006;79006,0" o:connectangles="0,0,0,0,0,0,0,0,0" textboxrect="0,0,6695440,7793990"/>
                <v:textbox inset="8mm,6mm,7mm">
                  <w:txbxContent>
                    <w:p w14:paraId="28E7A87F" w14:textId="77777777" w:rsidR="00875414" w:rsidRPr="0097701D" w:rsidRDefault="00875414" w:rsidP="00875414">
                      <w:pPr>
                        <w:spacing w:after="0"/>
                        <w:jc w:val="left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  <w:t>Tech for</w:t>
                      </w:r>
                    </w:p>
                    <w:p w14:paraId="5A37D6DC" w14:textId="77777777" w:rsidR="00875414" w:rsidRPr="0097701D" w:rsidRDefault="0039747B" w:rsidP="00875414">
                      <w:pPr>
                        <w:spacing w:before="0" w:after="480"/>
                        <w:jc w:val="left"/>
                        <w:rPr>
                          <w:rFonts w:asciiTheme="majorHAnsi" w:hAnsiTheme="majorHAnsi" w:cstheme="majorHAnsi"/>
                          <w:noProof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r w:rsidRPr="0039747B">
                        <w:rPr>
                          <w:rFonts w:asciiTheme="majorHAnsi" w:hAnsiTheme="majorHAnsi" w:cstheme="majorHAnsi"/>
                          <w:noProof/>
                          <w:color w:val="FF0054" w:themeColor="accent1"/>
                          <w:sz w:val="68"/>
                          <w:szCs w:val="68"/>
                          <w:shd w:val="clear" w:color="auto" w:fill="FFFFFF" w:themeFill="background1"/>
                        </w:rPr>
                        <w:t>impact</w:t>
                      </w:r>
                    </w:p>
                    <w:p w14:paraId="2B3A927F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Generamos</w:t>
                      </w:r>
                    </w:p>
                    <w:p w14:paraId="0112E8C2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confianza para</w:t>
                      </w:r>
                    </w:p>
                    <w:p w14:paraId="4D780D0D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proteger e impulsar</w:t>
                      </w:r>
                    </w:p>
                    <w:p w14:paraId="11999CDE" w14:textId="77777777" w:rsidR="00875414" w:rsidRPr="0097701D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tanto el presente,</w:t>
                      </w:r>
                    </w:p>
                    <w:p w14:paraId="4D23BA3A" w14:textId="77777777" w:rsidR="00875414" w:rsidRPr="00875414" w:rsidRDefault="00875414" w:rsidP="00875414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97701D">
                        <w:rPr>
                          <w:noProof/>
                          <w:sz w:val="24"/>
                          <w:shd w:val="clear" w:color="auto" w:fill="FFFFFF" w:themeFill="background1"/>
                        </w:rPr>
                        <w:t>como el futuro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0C683B" w14:textId="77777777" w:rsidR="00875414" w:rsidRDefault="00875414" w:rsidP="00C33262">
      <w:pPr>
        <w:spacing w:before="0" w:after="0" w:line="216" w:lineRule="auto"/>
        <w:ind w:left="142" w:right="-284"/>
        <w:jc w:val="left"/>
        <w:rPr>
          <w:noProof/>
          <w:color w:val="FFFFFF" w:themeColor="background1"/>
        </w:rPr>
      </w:pPr>
    </w:p>
    <w:p w14:paraId="1B078AF5" w14:textId="77777777" w:rsidR="003347DC" w:rsidRPr="003347DC" w:rsidRDefault="003347DC" w:rsidP="003347DC"/>
    <w:p w14:paraId="0B6AA5A9" w14:textId="77777777" w:rsidR="003347DC" w:rsidRPr="003347DC" w:rsidRDefault="003347DC" w:rsidP="003347DC"/>
    <w:p w14:paraId="1561F0E8" w14:textId="77777777" w:rsidR="003347DC" w:rsidRPr="003347DC" w:rsidRDefault="003347DC" w:rsidP="003347DC"/>
    <w:p w14:paraId="6963A3B5" w14:textId="77777777" w:rsidR="003347DC" w:rsidRPr="003347DC" w:rsidRDefault="003347DC" w:rsidP="003347DC"/>
    <w:p w14:paraId="2E8C5622" w14:textId="77777777" w:rsidR="003347DC" w:rsidRDefault="003347DC" w:rsidP="003347DC">
      <w:pPr>
        <w:tabs>
          <w:tab w:val="left" w:pos="1845"/>
        </w:tabs>
      </w:pPr>
      <w:r>
        <w:tab/>
      </w:r>
    </w:p>
    <w:p w14:paraId="58D12819" w14:textId="77777777" w:rsidR="003347DC" w:rsidRPr="003347DC" w:rsidRDefault="003347DC" w:rsidP="003347DC"/>
    <w:p w14:paraId="6AFC2770" w14:textId="77777777" w:rsidR="003347DC" w:rsidRPr="003347DC" w:rsidRDefault="003347DC" w:rsidP="003347DC"/>
    <w:p w14:paraId="6681E427" w14:textId="77777777" w:rsidR="003347DC" w:rsidRPr="003347DC" w:rsidRDefault="003347DC" w:rsidP="003347DC"/>
    <w:p w14:paraId="201A9EBC" w14:textId="77777777" w:rsidR="003347DC" w:rsidRPr="003347DC" w:rsidRDefault="003347DC" w:rsidP="003347DC"/>
    <w:sectPr w:rsidR="003347DC" w:rsidRPr="003347DC" w:rsidSect="0062397A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284" w:right="851" w:bottom="284" w:left="1134" w:header="287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E7A92" w14:textId="77777777" w:rsidR="00F7157B" w:rsidRDefault="00F7157B" w:rsidP="00544EF6">
      <w:pPr>
        <w:spacing w:before="0"/>
      </w:pPr>
      <w:r>
        <w:separator/>
      </w:r>
    </w:p>
  </w:endnote>
  <w:endnote w:type="continuationSeparator" w:id="0">
    <w:p w14:paraId="491E2188" w14:textId="77777777" w:rsidR="00F7157B" w:rsidRDefault="00F7157B" w:rsidP="00544EF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rFuture Sans">
    <w:altName w:val="Calibri"/>
    <w:panose1 w:val="020B0504020203020204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7726" w14:textId="77777777" w:rsidR="009F57FE" w:rsidRPr="00FD2660" w:rsidRDefault="00FA3670" w:rsidP="00D94007">
    <w:pPr>
      <w:pStyle w:val="Piedepgina"/>
      <w:tabs>
        <w:tab w:val="clear" w:pos="4252"/>
        <w:tab w:val="clear" w:pos="8504"/>
        <w:tab w:val="right" w:pos="9639"/>
      </w:tabs>
      <w:spacing w:before="0"/>
      <w:jc w:val="left"/>
    </w:pPr>
    <w:r w:rsidRPr="00FA3670"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0EA304F" wp14:editId="234C2603">
              <wp:simplePos x="0" y="0"/>
              <wp:positionH relativeFrom="column">
                <wp:posOffset>4075430</wp:posOffset>
              </wp:positionH>
              <wp:positionV relativeFrom="paragraph">
                <wp:posOffset>-726440</wp:posOffset>
              </wp:positionV>
              <wp:extent cx="2009140" cy="191135"/>
              <wp:effectExtent l="0" t="0" r="0" b="0"/>
              <wp:wrapSquare wrapText="bothSides"/>
              <wp:docPr id="106240771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2009140" cy="191135"/>
                        <a:chOff x="0" y="0"/>
                        <a:chExt cx="6318" cy="602"/>
                      </a:xfrm>
                      <a:solidFill>
                        <a:srgbClr val="4F062A"/>
                      </a:solidFill>
                    </wpg:grpSpPr>
                    <wps:wsp>
                      <wps:cNvPr id="781645292" name="Freeform 6"/>
                      <wps:cNvSpPr>
                        <a:spLocks/>
                      </wps:cNvSpPr>
                      <wps:spPr bwMode="auto">
                        <a:xfrm>
                          <a:off x="0" y="346"/>
                          <a:ext cx="1122" cy="256"/>
                        </a:xfrm>
                        <a:custGeom>
                          <a:avLst/>
                          <a:gdLst>
                            <a:gd name="T0" fmla="*/ 0 w 1126"/>
                            <a:gd name="T1" fmla="*/ 248 h 257"/>
                            <a:gd name="T2" fmla="*/ 33 w 1126"/>
                            <a:gd name="T3" fmla="*/ 257 h 257"/>
                            <a:gd name="T4" fmla="*/ 563 w 1126"/>
                            <a:gd name="T5" fmla="*/ 124 h 257"/>
                            <a:gd name="T6" fmla="*/ 1093 w 1126"/>
                            <a:gd name="T7" fmla="*/ 257 h 257"/>
                            <a:gd name="T8" fmla="*/ 1126 w 1126"/>
                            <a:gd name="T9" fmla="*/ 248 h 257"/>
                            <a:gd name="T10" fmla="*/ 563 w 1126"/>
                            <a:gd name="T11" fmla="*/ 0 h 257"/>
                            <a:gd name="T12" fmla="*/ 0 w 1126"/>
                            <a:gd name="T13" fmla="*/ 248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26" h="257">
                              <a:moveTo>
                                <a:pt x="0" y="248"/>
                              </a:moveTo>
                              <a:cubicBezTo>
                                <a:pt x="33" y="257"/>
                                <a:pt x="33" y="257"/>
                                <a:pt x="33" y="257"/>
                              </a:cubicBezTo>
                              <a:cubicBezTo>
                                <a:pt x="33" y="257"/>
                                <a:pt x="439" y="133"/>
                                <a:pt x="563" y="124"/>
                              </a:cubicBezTo>
                              <a:cubicBezTo>
                                <a:pt x="687" y="133"/>
                                <a:pt x="1093" y="257"/>
                                <a:pt x="1093" y="257"/>
                              </a:cubicBezTo>
                              <a:cubicBezTo>
                                <a:pt x="1126" y="248"/>
                                <a:pt x="1126" y="248"/>
                                <a:pt x="1126" y="248"/>
                              </a:cubicBezTo>
                              <a:cubicBezTo>
                                <a:pt x="1126" y="248"/>
                                <a:pt x="773" y="5"/>
                                <a:pt x="563" y="0"/>
                              </a:cubicBezTo>
                              <a:cubicBezTo>
                                <a:pt x="353" y="5"/>
                                <a:pt x="0" y="248"/>
                                <a:pt x="0" y="248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7630550" name="Freeform 7"/>
                      <wps:cNvSpPr>
                        <a:spLocks/>
                      </wps:cNvSpPr>
                      <wps:spPr bwMode="auto">
                        <a:xfrm>
                          <a:off x="0" y="0"/>
                          <a:ext cx="1122" cy="256"/>
                        </a:xfrm>
                        <a:custGeom>
                          <a:avLst/>
                          <a:gdLst>
                            <a:gd name="T0" fmla="*/ 1126 w 1126"/>
                            <a:gd name="T1" fmla="*/ 9 h 257"/>
                            <a:gd name="T2" fmla="*/ 1093 w 1126"/>
                            <a:gd name="T3" fmla="*/ 0 h 257"/>
                            <a:gd name="T4" fmla="*/ 563 w 1126"/>
                            <a:gd name="T5" fmla="*/ 133 h 257"/>
                            <a:gd name="T6" fmla="*/ 33 w 1126"/>
                            <a:gd name="T7" fmla="*/ 0 h 257"/>
                            <a:gd name="T8" fmla="*/ 0 w 1126"/>
                            <a:gd name="T9" fmla="*/ 9 h 257"/>
                            <a:gd name="T10" fmla="*/ 563 w 1126"/>
                            <a:gd name="T11" fmla="*/ 257 h 257"/>
                            <a:gd name="T12" fmla="*/ 1126 w 1126"/>
                            <a:gd name="T13" fmla="*/ 9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26" h="257">
                              <a:moveTo>
                                <a:pt x="1126" y="9"/>
                              </a:moveTo>
                              <a:cubicBezTo>
                                <a:pt x="1093" y="0"/>
                                <a:pt x="1093" y="0"/>
                                <a:pt x="1093" y="0"/>
                              </a:cubicBezTo>
                              <a:cubicBezTo>
                                <a:pt x="1093" y="0"/>
                                <a:pt x="687" y="124"/>
                                <a:pt x="563" y="133"/>
                              </a:cubicBezTo>
                              <a:cubicBezTo>
                                <a:pt x="439" y="124"/>
                                <a:pt x="33" y="0"/>
                                <a:pt x="33" y="0"/>
                              </a:cubicBezTo>
                              <a:cubicBezTo>
                                <a:pt x="0" y="9"/>
                                <a:pt x="0" y="9"/>
                                <a:pt x="0" y="9"/>
                              </a:cubicBezTo>
                              <a:cubicBezTo>
                                <a:pt x="0" y="9"/>
                                <a:pt x="353" y="252"/>
                                <a:pt x="563" y="257"/>
                              </a:cubicBezTo>
                              <a:cubicBezTo>
                                <a:pt x="773" y="252"/>
                                <a:pt x="1126" y="9"/>
                                <a:pt x="1126" y="9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1390086" name="Freeform 8"/>
                      <wps:cNvSpPr>
                        <a:spLocks noEditPoints="1"/>
                      </wps:cNvSpPr>
                      <wps:spPr bwMode="auto">
                        <a:xfrm>
                          <a:off x="1436" y="37"/>
                          <a:ext cx="4882" cy="542"/>
                        </a:xfrm>
                        <a:custGeom>
                          <a:avLst/>
                          <a:gdLst>
                            <a:gd name="T0" fmla="*/ 145 w 4897"/>
                            <a:gd name="T1" fmla="*/ 121 h 544"/>
                            <a:gd name="T2" fmla="*/ 0 w 4897"/>
                            <a:gd name="T3" fmla="*/ 544 h 544"/>
                            <a:gd name="T4" fmla="*/ 267 w 4897"/>
                            <a:gd name="T5" fmla="*/ 0 h 544"/>
                            <a:gd name="T6" fmla="*/ 445 w 4897"/>
                            <a:gd name="T7" fmla="*/ 312 h 544"/>
                            <a:gd name="T8" fmla="*/ 842 w 4897"/>
                            <a:gd name="T9" fmla="*/ 0 h 544"/>
                            <a:gd name="T10" fmla="*/ 698 w 4897"/>
                            <a:gd name="T11" fmla="*/ 544 h 544"/>
                            <a:gd name="T12" fmla="*/ 667 w 4897"/>
                            <a:gd name="T13" fmla="*/ 121 h 544"/>
                            <a:gd name="T14" fmla="*/ 313 w 4897"/>
                            <a:gd name="T15" fmla="*/ 433 h 544"/>
                            <a:gd name="T16" fmla="*/ 1014 w 4897"/>
                            <a:gd name="T17" fmla="*/ 0 h 544"/>
                            <a:gd name="T18" fmla="*/ 1158 w 4897"/>
                            <a:gd name="T19" fmla="*/ 544 h 544"/>
                            <a:gd name="T20" fmla="*/ 1014 w 4897"/>
                            <a:gd name="T21" fmla="*/ 0 h 544"/>
                            <a:gd name="T22" fmla="*/ 1588 w 4897"/>
                            <a:gd name="T23" fmla="*/ 0 h 544"/>
                            <a:gd name="T24" fmla="*/ 1903 w 4897"/>
                            <a:gd name="T25" fmla="*/ 423 h 544"/>
                            <a:gd name="T26" fmla="*/ 2047 w 4897"/>
                            <a:gd name="T27" fmla="*/ 0 h 544"/>
                            <a:gd name="T28" fmla="*/ 1788 w 4897"/>
                            <a:gd name="T29" fmla="*/ 544 h 544"/>
                            <a:gd name="T30" fmla="*/ 1474 w 4897"/>
                            <a:gd name="T31" fmla="*/ 121 h 544"/>
                            <a:gd name="T32" fmla="*/ 1329 w 4897"/>
                            <a:gd name="T33" fmla="*/ 544 h 544"/>
                            <a:gd name="T34" fmla="*/ 2203 w 4897"/>
                            <a:gd name="T35" fmla="*/ 544 h 544"/>
                            <a:gd name="T36" fmla="*/ 2714 w 4897"/>
                            <a:gd name="T37" fmla="*/ 423 h 544"/>
                            <a:gd name="T38" fmla="*/ 2714 w 4897"/>
                            <a:gd name="T39" fmla="*/ 328 h 544"/>
                            <a:gd name="T40" fmla="*/ 2187 w 4897"/>
                            <a:gd name="T41" fmla="*/ 164 h 544"/>
                            <a:gd name="T42" fmla="*/ 2871 w 4897"/>
                            <a:gd name="T43" fmla="*/ 0 h 544"/>
                            <a:gd name="T44" fmla="*/ 2371 w 4897"/>
                            <a:gd name="T45" fmla="*/ 121 h 544"/>
                            <a:gd name="T46" fmla="*/ 2371 w 4897"/>
                            <a:gd name="T47" fmla="*/ 207 h 544"/>
                            <a:gd name="T48" fmla="*/ 2902 w 4897"/>
                            <a:gd name="T49" fmla="*/ 376 h 544"/>
                            <a:gd name="T50" fmla="*/ 2203 w 4897"/>
                            <a:gd name="T51" fmla="*/ 544 h 544"/>
                            <a:gd name="T52" fmla="*/ 3288 w 4897"/>
                            <a:gd name="T53" fmla="*/ 0 h 544"/>
                            <a:gd name="T54" fmla="*/ 3818 w 4897"/>
                            <a:gd name="T55" fmla="*/ 541 h 544"/>
                            <a:gd name="T56" fmla="*/ 3657 w 4897"/>
                            <a:gd name="T57" fmla="*/ 544 h 544"/>
                            <a:gd name="T58" fmla="*/ 3183 w 4897"/>
                            <a:gd name="T59" fmla="*/ 443 h 544"/>
                            <a:gd name="T60" fmla="*/ 2964 w 4897"/>
                            <a:gd name="T61" fmla="*/ 544 h 544"/>
                            <a:gd name="T62" fmla="*/ 3529 w 4897"/>
                            <a:gd name="T63" fmla="*/ 322 h 544"/>
                            <a:gd name="T64" fmla="*/ 3367 w 4897"/>
                            <a:gd name="T65" fmla="*/ 121 h 544"/>
                            <a:gd name="T66" fmla="*/ 3529 w 4897"/>
                            <a:gd name="T67" fmla="*/ 322 h 544"/>
                            <a:gd name="T68" fmla="*/ 4076 w 4897"/>
                            <a:gd name="T69" fmla="*/ 0 h 544"/>
                            <a:gd name="T70" fmla="*/ 3931 w 4897"/>
                            <a:gd name="T71" fmla="*/ 544 h 544"/>
                            <a:gd name="T72" fmla="*/ 4475 w 4897"/>
                            <a:gd name="T73" fmla="*/ 121 h 544"/>
                            <a:gd name="T74" fmla="*/ 4197 w 4897"/>
                            <a:gd name="T75" fmla="*/ 0 h 544"/>
                            <a:gd name="T76" fmla="*/ 4897 w 4897"/>
                            <a:gd name="T77" fmla="*/ 121 h 544"/>
                            <a:gd name="T78" fmla="*/ 4619 w 4897"/>
                            <a:gd name="T79" fmla="*/ 544 h 544"/>
                            <a:gd name="T80" fmla="*/ 4475 w 4897"/>
                            <a:gd name="T81" fmla="*/ 121 h 5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897" h="544">
                              <a:moveTo>
                                <a:pt x="176" y="121"/>
                              </a:moveTo>
                              <a:cubicBezTo>
                                <a:pt x="145" y="121"/>
                                <a:pt x="145" y="121"/>
                                <a:pt x="145" y="121"/>
                              </a:cubicBezTo>
                              <a:cubicBezTo>
                                <a:pt x="145" y="544"/>
                                <a:pt x="145" y="544"/>
                                <a:pt x="145" y="544"/>
                              </a:cubicBezTo>
                              <a:cubicBezTo>
                                <a:pt x="0" y="544"/>
                                <a:pt x="0" y="544"/>
                                <a:pt x="0" y="54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67" y="0"/>
                                <a:pt x="267" y="0"/>
                                <a:pt x="267" y="0"/>
                              </a:cubicBezTo>
                              <a:cubicBezTo>
                                <a:pt x="398" y="312"/>
                                <a:pt x="398" y="312"/>
                                <a:pt x="398" y="312"/>
                              </a:cubicBezTo>
                              <a:cubicBezTo>
                                <a:pt x="445" y="312"/>
                                <a:pt x="445" y="312"/>
                                <a:pt x="445" y="312"/>
                              </a:cubicBezTo>
                              <a:cubicBezTo>
                                <a:pt x="576" y="0"/>
                                <a:pt x="576" y="0"/>
                                <a:pt x="576" y="0"/>
                              </a:cubicBezTo>
                              <a:cubicBezTo>
                                <a:pt x="842" y="0"/>
                                <a:pt x="842" y="0"/>
                                <a:pt x="842" y="0"/>
                              </a:cubicBezTo>
                              <a:cubicBezTo>
                                <a:pt x="842" y="544"/>
                                <a:pt x="842" y="544"/>
                                <a:pt x="842" y="544"/>
                              </a:cubicBezTo>
                              <a:cubicBezTo>
                                <a:pt x="698" y="544"/>
                                <a:pt x="698" y="544"/>
                                <a:pt x="698" y="544"/>
                              </a:cubicBezTo>
                              <a:cubicBezTo>
                                <a:pt x="698" y="121"/>
                                <a:pt x="698" y="121"/>
                                <a:pt x="698" y="121"/>
                              </a:cubicBezTo>
                              <a:cubicBezTo>
                                <a:pt x="667" y="121"/>
                                <a:pt x="667" y="121"/>
                                <a:pt x="667" y="121"/>
                              </a:cubicBezTo>
                              <a:cubicBezTo>
                                <a:pt x="530" y="433"/>
                                <a:pt x="530" y="433"/>
                                <a:pt x="530" y="433"/>
                              </a:cubicBezTo>
                              <a:cubicBezTo>
                                <a:pt x="313" y="433"/>
                                <a:pt x="313" y="433"/>
                                <a:pt x="313" y="433"/>
                              </a:cubicBezTo>
                              <a:lnTo>
                                <a:pt x="176" y="121"/>
                              </a:lnTo>
                              <a:close/>
                              <a:moveTo>
                                <a:pt x="1014" y="0"/>
                              </a:moveTo>
                              <a:cubicBezTo>
                                <a:pt x="1158" y="0"/>
                                <a:pt x="1158" y="0"/>
                                <a:pt x="1158" y="0"/>
                              </a:cubicBezTo>
                              <a:cubicBezTo>
                                <a:pt x="1158" y="544"/>
                                <a:pt x="1158" y="544"/>
                                <a:pt x="1158" y="544"/>
                              </a:cubicBezTo>
                              <a:cubicBezTo>
                                <a:pt x="1014" y="544"/>
                                <a:pt x="1014" y="544"/>
                                <a:pt x="1014" y="544"/>
                              </a:cubicBezTo>
                              <a:lnTo>
                                <a:pt x="1014" y="0"/>
                              </a:lnTo>
                              <a:close/>
                              <a:moveTo>
                                <a:pt x="1329" y="0"/>
                              </a:moveTo>
                              <a:cubicBezTo>
                                <a:pt x="1588" y="0"/>
                                <a:pt x="1588" y="0"/>
                                <a:pt x="1588" y="0"/>
                              </a:cubicBezTo>
                              <a:cubicBezTo>
                                <a:pt x="1871" y="423"/>
                                <a:pt x="1871" y="423"/>
                                <a:pt x="1871" y="423"/>
                              </a:cubicBezTo>
                              <a:cubicBezTo>
                                <a:pt x="1903" y="423"/>
                                <a:pt x="1903" y="423"/>
                                <a:pt x="1903" y="423"/>
                              </a:cubicBezTo>
                              <a:cubicBezTo>
                                <a:pt x="1903" y="0"/>
                                <a:pt x="1903" y="0"/>
                                <a:pt x="1903" y="0"/>
                              </a:cubicBezTo>
                              <a:cubicBezTo>
                                <a:pt x="2047" y="0"/>
                                <a:pt x="2047" y="0"/>
                                <a:pt x="2047" y="0"/>
                              </a:cubicBezTo>
                              <a:cubicBezTo>
                                <a:pt x="2047" y="544"/>
                                <a:pt x="2047" y="544"/>
                                <a:pt x="2047" y="544"/>
                              </a:cubicBezTo>
                              <a:cubicBezTo>
                                <a:pt x="1788" y="544"/>
                                <a:pt x="1788" y="544"/>
                                <a:pt x="1788" y="544"/>
                              </a:cubicBezTo>
                              <a:cubicBezTo>
                                <a:pt x="1505" y="121"/>
                                <a:pt x="1505" y="121"/>
                                <a:pt x="1505" y="121"/>
                              </a:cubicBezTo>
                              <a:cubicBezTo>
                                <a:pt x="1474" y="121"/>
                                <a:pt x="1474" y="121"/>
                                <a:pt x="1474" y="121"/>
                              </a:cubicBezTo>
                              <a:cubicBezTo>
                                <a:pt x="1474" y="544"/>
                                <a:pt x="1474" y="544"/>
                                <a:pt x="1474" y="544"/>
                              </a:cubicBezTo>
                              <a:cubicBezTo>
                                <a:pt x="1329" y="544"/>
                                <a:pt x="1329" y="544"/>
                                <a:pt x="1329" y="544"/>
                              </a:cubicBezTo>
                              <a:lnTo>
                                <a:pt x="1329" y="0"/>
                              </a:lnTo>
                              <a:close/>
                              <a:moveTo>
                                <a:pt x="2203" y="544"/>
                              </a:moveTo>
                              <a:cubicBezTo>
                                <a:pt x="2203" y="423"/>
                                <a:pt x="2203" y="423"/>
                                <a:pt x="2203" y="423"/>
                              </a:cubicBezTo>
                              <a:cubicBezTo>
                                <a:pt x="2714" y="423"/>
                                <a:pt x="2714" y="423"/>
                                <a:pt x="2714" y="423"/>
                              </a:cubicBezTo>
                              <a:cubicBezTo>
                                <a:pt x="2744" y="423"/>
                                <a:pt x="2761" y="406"/>
                                <a:pt x="2761" y="376"/>
                              </a:cubicBezTo>
                              <a:cubicBezTo>
                                <a:pt x="2761" y="345"/>
                                <a:pt x="2744" y="328"/>
                                <a:pt x="2714" y="328"/>
                              </a:cubicBezTo>
                              <a:cubicBezTo>
                                <a:pt x="2371" y="328"/>
                                <a:pt x="2371" y="328"/>
                                <a:pt x="2371" y="328"/>
                              </a:cubicBezTo>
                              <a:cubicBezTo>
                                <a:pt x="2256" y="328"/>
                                <a:pt x="2187" y="267"/>
                                <a:pt x="2187" y="164"/>
                              </a:cubicBezTo>
                              <a:cubicBezTo>
                                <a:pt x="2187" y="61"/>
                                <a:pt x="2256" y="0"/>
                                <a:pt x="2371" y="0"/>
                              </a:cubicBezTo>
                              <a:cubicBezTo>
                                <a:pt x="2871" y="0"/>
                                <a:pt x="2871" y="0"/>
                                <a:pt x="2871" y="0"/>
                              </a:cubicBezTo>
                              <a:cubicBezTo>
                                <a:pt x="2871" y="121"/>
                                <a:pt x="2871" y="121"/>
                                <a:pt x="2871" y="121"/>
                              </a:cubicBezTo>
                              <a:cubicBezTo>
                                <a:pt x="2371" y="121"/>
                                <a:pt x="2371" y="121"/>
                                <a:pt x="2371" y="121"/>
                              </a:cubicBezTo>
                              <a:cubicBezTo>
                                <a:pt x="2344" y="121"/>
                                <a:pt x="2328" y="137"/>
                                <a:pt x="2328" y="164"/>
                              </a:cubicBezTo>
                              <a:cubicBezTo>
                                <a:pt x="2328" y="191"/>
                                <a:pt x="2344" y="207"/>
                                <a:pt x="2371" y="207"/>
                              </a:cubicBezTo>
                              <a:cubicBezTo>
                                <a:pt x="2714" y="207"/>
                                <a:pt x="2714" y="207"/>
                                <a:pt x="2714" y="207"/>
                              </a:cubicBezTo>
                              <a:cubicBezTo>
                                <a:pt x="2832" y="207"/>
                                <a:pt x="2902" y="270"/>
                                <a:pt x="2902" y="376"/>
                              </a:cubicBezTo>
                              <a:cubicBezTo>
                                <a:pt x="2902" y="481"/>
                                <a:pt x="2832" y="544"/>
                                <a:pt x="2714" y="544"/>
                              </a:cubicBezTo>
                              <a:lnTo>
                                <a:pt x="2203" y="544"/>
                              </a:lnTo>
                              <a:close/>
                              <a:moveTo>
                                <a:pt x="2964" y="541"/>
                              </a:moveTo>
                              <a:cubicBezTo>
                                <a:pt x="3288" y="0"/>
                                <a:pt x="3288" y="0"/>
                                <a:pt x="3288" y="0"/>
                              </a:cubicBezTo>
                              <a:cubicBezTo>
                                <a:pt x="3493" y="0"/>
                                <a:pt x="3493" y="0"/>
                                <a:pt x="3493" y="0"/>
                              </a:cubicBezTo>
                              <a:cubicBezTo>
                                <a:pt x="3818" y="541"/>
                                <a:pt x="3818" y="541"/>
                                <a:pt x="3818" y="541"/>
                              </a:cubicBezTo>
                              <a:cubicBezTo>
                                <a:pt x="3818" y="544"/>
                                <a:pt x="3818" y="544"/>
                                <a:pt x="3818" y="544"/>
                              </a:cubicBezTo>
                              <a:cubicBezTo>
                                <a:pt x="3657" y="544"/>
                                <a:pt x="3657" y="544"/>
                                <a:pt x="3657" y="544"/>
                              </a:cubicBezTo>
                              <a:cubicBezTo>
                                <a:pt x="3598" y="443"/>
                                <a:pt x="3598" y="443"/>
                                <a:pt x="3598" y="443"/>
                              </a:cubicBezTo>
                              <a:cubicBezTo>
                                <a:pt x="3183" y="443"/>
                                <a:pt x="3183" y="443"/>
                                <a:pt x="3183" y="443"/>
                              </a:cubicBezTo>
                              <a:cubicBezTo>
                                <a:pt x="3125" y="544"/>
                                <a:pt x="3125" y="544"/>
                                <a:pt x="3125" y="544"/>
                              </a:cubicBezTo>
                              <a:cubicBezTo>
                                <a:pt x="2964" y="544"/>
                                <a:pt x="2964" y="544"/>
                                <a:pt x="2964" y="544"/>
                              </a:cubicBezTo>
                              <a:lnTo>
                                <a:pt x="2964" y="541"/>
                              </a:lnTo>
                              <a:close/>
                              <a:moveTo>
                                <a:pt x="3529" y="322"/>
                              </a:moveTo>
                              <a:cubicBezTo>
                                <a:pt x="3414" y="121"/>
                                <a:pt x="3414" y="121"/>
                                <a:pt x="3414" y="121"/>
                              </a:cubicBezTo>
                              <a:cubicBezTo>
                                <a:pt x="3367" y="121"/>
                                <a:pt x="3367" y="121"/>
                                <a:pt x="3367" y="121"/>
                              </a:cubicBezTo>
                              <a:cubicBezTo>
                                <a:pt x="3252" y="322"/>
                                <a:pt x="3252" y="322"/>
                                <a:pt x="3252" y="322"/>
                              </a:cubicBezTo>
                              <a:lnTo>
                                <a:pt x="3529" y="322"/>
                              </a:lnTo>
                              <a:close/>
                              <a:moveTo>
                                <a:pt x="3931" y="0"/>
                              </a:moveTo>
                              <a:cubicBezTo>
                                <a:pt x="4076" y="0"/>
                                <a:pt x="4076" y="0"/>
                                <a:pt x="4076" y="0"/>
                              </a:cubicBezTo>
                              <a:cubicBezTo>
                                <a:pt x="4076" y="544"/>
                                <a:pt x="4076" y="544"/>
                                <a:pt x="4076" y="544"/>
                              </a:cubicBezTo>
                              <a:cubicBezTo>
                                <a:pt x="3931" y="544"/>
                                <a:pt x="3931" y="544"/>
                                <a:pt x="3931" y="544"/>
                              </a:cubicBezTo>
                              <a:lnTo>
                                <a:pt x="3931" y="0"/>
                              </a:lnTo>
                              <a:close/>
                              <a:moveTo>
                                <a:pt x="4475" y="121"/>
                              </a:moveTo>
                              <a:cubicBezTo>
                                <a:pt x="4197" y="121"/>
                                <a:pt x="4197" y="121"/>
                                <a:pt x="4197" y="121"/>
                              </a:cubicBezTo>
                              <a:cubicBezTo>
                                <a:pt x="4197" y="0"/>
                                <a:pt x="4197" y="0"/>
                                <a:pt x="4197" y="0"/>
                              </a:cubicBezTo>
                              <a:cubicBezTo>
                                <a:pt x="4897" y="0"/>
                                <a:pt x="4897" y="0"/>
                                <a:pt x="4897" y="0"/>
                              </a:cubicBezTo>
                              <a:cubicBezTo>
                                <a:pt x="4897" y="121"/>
                                <a:pt x="4897" y="121"/>
                                <a:pt x="4897" y="121"/>
                              </a:cubicBezTo>
                              <a:cubicBezTo>
                                <a:pt x="4619" y="121"/>
                                <a:pt x="4619" y="121"/>
                                <a:pt x="4619" y="121"/>
                              </a:cubicBezTo>
                              <a:cubicBezTo>
                                <a:pt x="4619" y="544"/>
                                <a:pt x="4619" y="544"/>
                                <a:pt x="4619" y="544"/>
                              </a:cubicBezTo>
                              <a:cubicBezTo>
                                <a:pt x="4475" y="544"/>
                                <a:pt x="4475" y="544"/>
                                <a:pt x="4475" y="544"/>
                              </a:cubicBezTo>
                              <a:lnTo>
                                <a:pt x="4475" y="121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95D45E" id="Group 4" o:spid="_x0000_s1026" style="position:absolute;margin-left:320.9pt;margin-top:-57.2pt;width:158.2pt;height:15.05pt;z-index:251681792" coordsize="631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">
              <v:shape id="Freeform 6" o:spid="_x0000_s1027" style="position:absolute;top:346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" path="m,248v33,9,33,9,33,9c33,257,439,133,563,124v124,9,530,133,530,133c1126,248,1126,248,1126,248,1126,248,773,5,563,,353,5,,248,,248e" filled="f" stroked="f">
                <v:path arrowok="t" o:connecttype="custom" o:connectlocs="0,247;33,256;561,124;1089,256;1122,247;561,0;0,247" o:connectangles="0,0,0,0,0,0,0"/>
              </v:shape>
              <v:shape id="Freeform 7" o:spid="_x0000_s1028" style="position:absolute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" path="m1126,9c1093,,1093,,1093,v,,-406,124,-530,133c439,124,33,,33,,,9,,9,,9v,,353,243,563,248c773,252,1126,9,1126,9e" filled="f" stroked="f">
                <v:path arrowok="t" o:connecttype="custom" o:connectlocs="1122,9;1089,0;561,132;33,0;0,9;561,256;1122,9" o:connectangles="0,0,0,0,0,0,0"/>
              </v:shape>
              <v:shape id="Freeform 8" o:spid="_x0000_s1029" style="position:absolute;left:1436;top:37;width:4882;height:542;visibility:visible;mso-wrap-style:square;v-text-anchor:top" coordsize="489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" path="m176,121v-31,,-31,,-31,c145,544,145,544,145,544,,544,,544,,544,,,,,,,267,,267,,267,,398,312,398,312,398,312v47,,47,,47,c576,,576,,576,,842,,842,,842,v,544,,544,,544c698,544,698,544,698,544v,-423,,-423,,-423c667,121,667,121,667,121,530,433,530,433,530,433v-217,,-217,,-217,l176,121xm1014,v144,,144,,144,c1158,544,1158,544,1158,544v-144,,-144,,-144,l1014,xm1329,v259,,259,,259,c1871,423,1871,423,1871,423v32,,32,,32,c1903,,1903,,1903,v144,,144,,144,c2047,544,2047,544,2047,544v-259,,-259,,-259,c1505,121,1505,121,1505,121v-31,,-31,,-31,c1474,544,1474,544,1474,544v-145,,-145,,-145,l1329,xm2203,544v,-121,,-121,,-121c2714,423,2714,423,2714,423v30,,47,-17,47,-47c2761,345,2744,328,2714,328v-343,,-343,,-343,c2256,328,2187,267,2187,164,2187,61,2256,,2371,v500,,500,,500,c2871,121,2871,121,2871,121v-500,,-500,,-500,c2344,121,2328,137,2328,164v,27,16,43,43,43c2714,207,2714,207,2714,207v118,,188,63,188,169c2902,481,2832,544,2714,544r-511,xm2964,541c3288,,3288,,3288,v205,,205,,205,c3818,541,3818,541,3818,541v,3,,3,,3c3657,544,3657,544,3657,544,3598,443,3598,443,3598,443v-415,,-415,,-415,c3125,544,3125,544,3125,544v-161,,-161,,-161,l2964,541xm3529,322c3414,121,3414,121,3414,121v-47,,-47,,-47,c3252,322,3252,322,3252,322r277,xm3931,v145,,145,,145,c4076,544,4076,544,4076,544v-145,,-145,,-145,l3931,xm4475,121v-278,,-278,,-278,c4197,,4197,,4197,v700,,700,,700,c4897,121,4897,121,4897,121v-278,,-278,,-278,c4619,544,4619,544,4619,544v-144,,-144,,-144,l4475,121xe" filled="f" stroked="f">
                <v:path arrowok="t" o:connecttype="custom" o:connectlocs="145,121;0,542;266,0;444,311;839,0;696,542;665,121;312,431;1011,0;1154,542;1011,0;1583,0;1897,421;2041,0;1783,542;1469,121;1325,542;2196,542;2706,421;2706,327;2180,163;2862,0;2364,121;2364,206;2893,375;2196,542;3278,0;3806,539;3646,542;3173,441;2955,542;3518,321;3357,121;3518,321;4064,0;3919,542;4461,121;4184,0;4882,121;4605,542;4461,121" o:connectangles="0,0,0,0,0,0,0,0,0,0,0,0,0,0,0,0,0,0,0,0,0,0,0,0,0,0,0,0,0,0,0,0,0,0,0,0,0,0,0,0,0"/>
                <o:lock v:ext="edit" verticies="t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01D3E" w14:textId="77777777" w:rsidR="00FE4E37" w:rsidRPr="00320E12" w:rsidRDefault="00FE4E37" w:rsidP="00544EF6">
    <w:pPr>
      <w:pStyle w:val="Encabezado"/>
      <w:jc w:val="left"/>
      <w:rPr>
        <w:sz w:val="16"/>
        <w:szCs w:val="18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999669"/>
      <w:docPartObj>
        <w:docPartGallery w:val="Page Numbers (Bottom of Page)"/>
        <w:docPartUnique/>
      </w:docPartObj>
    </w:sdtPr>
    <w:sdtContent>
      <w:p w14:paraId="3690B279" w14:textId="77777777" w:rsidR="00431B11" w:rsidRDefault="00C742E3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594"/>
          <w:jc w:val="left"/>
        </w:pPr>
        <w:r w:rsidRPr="00C742E3">
          <w:rPr>
            <w:noProof/>
            <w:szCs w:val="16"/>
          </w:rPr>
          <mc:AlternateContent>
            <mc:Choice Requires="wpg">
              <w:drawing>
                <wp:anchor distT="0" distB="0" distL="114300" distR="114300" simplePos="0" relativeHeight="251677696" behindDoc="0" locked="0" layoutInCell="1" allowOverlap="1" wp14:anchorId="3B5AF65D" wp14:editId="2BAA2D3F">
                  <wp:simplePos x="0" y="0"/>
                  <wp:positionH relativeFrom="margin">
                    <wp:align>left</wp:align>
                  </wp:positionH>
                  <wp:positionV relativeFrom="paragraph">
                    <wp:posOffset>180353</wp:posOffset>
                  </wp:positionV>
                  <wp:extent cx="1320740" cy="125095"/>
                  <wp:effectExtent l="0" t="0" r="0" b="8255"/>
                  <wp:wrapNone/>
                  <wp:docPr id="19" name="Group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732322-90EE-1E18-2E24-D3923F216E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1320740" cy="125095"/>
                            <a:chOff x="0" y="0"/>
                            <a:chExt cx="6318" cy="602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1299270011" name="Freeform 6">
                            <a:extLst>
                              <a:ext uri="{FF2B5EF4-FFF2-40B4-BE49-F238E27FC236}">
                                <a16:creationId xmlns:a16="http://schemas.microsoft.com/office/drawing/2014/main" id="{6E264A35-C514-6033-074E-34AC6359422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346"/>
                              <a:ext cx="1122" cy="256"/>
                            </a:xfrm>
                            <a:custGeom>
                              <a:avLst/>
                              <a:gdLst>
                                <a:gd name="T0" fmla="*/ 0 w 1126"/>
                                <a:gd name="T1" fmla="*/ 248 h 257"/>
                                <a:gd name="T2" fmla="*/ 33 w 1126"/>
                                <a:gd name="T3" fmla="*/ 257 h 257"/>
                                <a:gd name="T4" fmla="*/ 563 w 1126"/>
                                <a:gd name="T5" fmla="*/ 124 h 257"/>
                                <a:gd name="T6" fmla="*/ 1093 w 1126"/>
                                <a:gd name="T7" fmla="*/ 257 h 257"/>
                                <a:gd name="T8" fmla="*/ 1126 w 1126"/>
                                <a:gd name="T9" fmla="*/ 248 h 257"/>
                                <a:gd name="T10" fmla="*/ 563 w 1126"/>
                                <a:gd name="T11" fmla="*/ 0 h 257"/>
                                <a:gd name="T12" fmla="*/ 0 w 1126"/>
                                <a:gd name="T13" fmla="*/ 248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26" h="257">
                                  <a:moveTo>
                                    <a:pt x="0" y="248"/>
                                  </a:moveTo>
                                  <a:cubicBezTo>
                                    <a:pt x="33" y="257"/>
                                    <a:pt x="33" y="257"/>
                                    <a:pt x="33" y="257"/>
                                  </a:cubicBezTo>
                                  <a:cubicBezTo>
                                    <a:pt x="33" y="257"/>
                                    <a:pt x="439" y="133"/>
                                    <a:pt x="563" y="124"/>
                                  </a:cubicBezTo>
                                  <a:cubicBezTo>
                                    <a:pt x="687" y="133"/>
                                    <a:pt x="1093" y="257"/>
                                    <a:pt x="1093" y="257"/>
                                  </a:cubicBezTo>
                                  <a:cubicBezTo>
                                    <a:pt x="1126" y="248"/>
                                    <a:pt x="1126" y="248"/>
                                    <a:pt x="1126" y="248"/>
                                  </a:cubicBezTo>
                                  <a:cubicBezTo>
                                    <a:pt x="1126" y="248"/>
                                    <a:pt x="773" y="5"/>
                                    <a:pt x="563" y="0"/>
                                  </a:cubicBezTo>
                                  <a:cubicBezTo>
                                    <a:pt x="353" y="5"/>
                                    <a:pt x="0" y="248"/>
                                    <a:pt x="0" y="248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86099634" name="Freeform 7">
                            <a:extLst>
                              <a:ext uri="{FF2B5EF4-FFF2-40B4-BE49-F238E27FC236}">
                                <a16:creationId xmlns:a16="http://schemas.microsoft.com/office/drawing/2014/main" id="{8E954355-2080-9B6F-0664-E1C750504F2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122" cy="256"/>
                            </a:xfrm>
                            <a:custGeom>
                              <a:avLst/>
                              <a:gdLst>
                                <a:gd name="T0" fmla="*/ 1126 w 1126"/>
                                <a:gd name="T1" fmla="*/ 9 h 257"/>
                                <a:gd name="T2" fmla="*/ 1093 w 1126"/>
                                <a:gd name="T3" fmla="*/ 0 h 257"/>
                                <a:gd name="T4" fmla="*/ 563 w 1126"/>
                                <a:gd name="T5" fmla="*/ 133 h 257"/>
                                <a:gd name="T6" fmla="*/ 33 w 1126"/>
                                <a:gd name="T7" fmla="*/ 0 h 257"/>
                                <a:gd name="T8" fmla="*/ 0 w 1126"/>
                                <a:gd name="T9" fmla="*/ 9 h 257"/>
                                <a:gd name="T10" fmla="*/ 563 w 1126"/>
                                <a:gd name="T11" fmla="*/ 257 h 257"/>
                                <a:gd name="T12" fmla="*/ 1126 w 1126"/>
                                <a:gd name="T13" fmla="*/ 9 h 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126" h="257">
                                  <a:moveTo>
                                    <a:pt x="1126" y="9"/>
                                  </a:moveTo>
                                  <a:cubicBezTo>
                                    <a:pt x="1093" y="0"/>
                                    <a:pt x="1093" y="0"/>
                                    <a:pt x="1093" y="0"/>
                                  </a:cubicBezTo>
                                  <a:cubicBezTo>
                                    <a:pt x="1093" y="0"/>
                                    <a:pt x="687" y="124"/>
                                    <a:pt x="563" y="133"/>
                                  </a:cubicBezTo>
                                  <a:cubicBezTo>
                                    <a:pt x="439" y="124"/>
                                    <a:pt x="33" y="0"/>
                                    <a:pt x="33" y="0"/>
                                  </a:cubicBezTo>
                                  <a:cubicBezTo>
                                    <a:pt x="0" y="9"/>
                                    <a:pt x="0" y="9"/>
                                    <a:pt x="0" y="9"/>
                                  </a:cubicBezTo>
                                  <a:cubicBezTo>
                                    <a:pt x="0" y="9"/>
                                    <a:pt x="353" y="252"/>
                                    <a:pt x="563" y="257"/>
                                  </a:cubicBezTo>
                                  <a:cubicBezTo>
                                    <a:pt x="773" y="252"/>
                                    <a:pt x="1126" y="9"/>
                                    <a:pt x="1126" y="9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22342028" name="Freeform 8">
                            <a:extLst>
                              <a:ext uri="{FF2B5EF4-FFF2-40B4-BE49-F238E27FC236}">
                                <a16:creationId xmlns:a16="http://schemas.microsoft.com/office/drawing/2014/main" id="{72C44897-8AA8-D9F7-ADEC-8114A634DD4A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436" y="37"/>
                              <a:ext cx="4882" cy="542"/>
                            </a:xfrm>
                            <a:custGeom>
                              <a:avLst/>
                              <a:gdLst>
                                <a:gd name="T0" fmla="*/ 145 w 4897"/>
                                <a:gd name="T1" fmla="*/ 121 h 544"/>
                                <a:gd name="T2" fmla="*/ 0 w 4897"/>
                                <a:gd name="T3" fmla="*/ 544 h 544"/>
                                <a:gd name="T4" fmla="*/ 267 w 4897"/>
                                <a:gd name="T5" fmla="*/ 0 h 544"/>
                                <a:gd name="T6" fmla="*/ 445 w 4897"/>
                                <a:gd name="T7" fmla="*/ 312 h 544"/>
                                <a:gd name="T8" fmla="*/ 842 w 4897"/>
                                <a:gd name="T9" fmla="*/ 0 h 544"/>
                                <a:gd name="T10" fmla="*/ 698 w 4897"/>
                                <a:gd name="T11" fmla="*/ 544 h 544"/>
                                <a:gd name="T12" fmla="*/ 667 w 4897"/>
                                <a:gd name="T13" fmla="*/ 121 h 544"/>
                                <a:gd name="T14" fmla="*/ 313 w 4897"/>
                                <a:gd name="T15" fmla="*/ 433 h 544"/>
                                <a:gd name="T16" fmla="*/ 1014 w 4897"/>
                                <a:gd name="T17" fmla="*/ 0 h 544"/>
                                <a:gd name="T18" fmla="*/ 1158 w 4897"/>
                                <a:gd name="T19" fmla="*/ 544 h 544"/>
                                <a:gd name="T20" fmla="*/ 1014 w 4897"/>
                                <a:gd name="T21" fmla="*/ 0 h 544"/>
                                <a:gd name="T22" fmla="*/ 1588 w 4897"/>
                                <a:gd name="T23" fmla="*/ 0 h 544"/>
                                <a:gd name="T24" fmla="*/ 1903 w 4897"/>
                                <a:gd name="T25" fmla="*/ 423 h 544"/>
                                <a:gd name="T26" fmla="*/ 2047 w 4897"/>
                                <a:gd name="T27" fmla="*/ 0 h 544"/>
                                <a:gd name="T28" fmla="*/ 1788 w 4897"/>
                                <a:gd name="T29" fmla="*/ 544 h 544"/>
                                <a:gd name="T30" fmla="*/ 1474 w 4897"/>
                                <a:gd name="T31" fmla="*/ 121 h 544"/>
                                <a:gd name="T32" fmla="*/ 1329 w 4897"/>
                                <a:gd name="T33" fmla="*/ 544 h 544"/>
                                <a:gd name="T34" fmla="*/ 2203 w 4897"/>
                                <a:gd name="T35" fmla="*/ 544 h 544"/>
                                <a:gd name="T36" fmla="*/ 2714 w 4897"/>
                                <a:gd name="T37" fmla="*/ 423 h 544"/>
                                <a:gd name="T38" fmla="*/ 2714 w 4897"/>
                                <a:gd name="T39" fmla="*/ 328 h 544"/>
                                <a:gd name="T40" fmla="*/ 2187 w 4897"/>
                                <a:gd name="T41" fmla="*/ 164 h 544"/>
                                <a:gd name="T42" fmla="*/ 2871 w 4897"/>
                                <a:gd name="T43" fmla="*/ 0 h 544"/>
                                <a:gd name="T44" fmla="*/ 2371 w 4897"/>
                                <a:gd name="T45" fmla="*/ 121 h 544"/>
                                <a:gd name="T46" fmla="*/ 2371 w 4897"/>
                                <a:gd name="T47" fmla="*/ 207 h 544"/>
                                <a:gd name="T48" fmla="*/ 2902 w 4897"/>
                                <a:gd name="T49" fmla="*/ 376 h 544"/>
                                <a:gd name="T50" fmla="*/ 2203 w 4897"/>
                                <a:gd name="T51" fmla="*/ 544 h 544"/>
                                <a:gd name="T52" fmla="*/ 3288 w 4897"/>
                                <a:gd name="T53" fmla="*/ 0 h 544"/>
                                <a:gd name="T54" fmla="*/ 3818 w 4897"/>
                                <a:gd name="T55" fmla="*/ 541 h 544"/>
                                <a:gd name="T56" fmla="*/ 3657 w 4897"/>
                                <a:gd name="T57" fmla="*/ 544 h 544"/>
                                <a:gd name="T58" fmla="*/ 3183 w 4897"/>
                                <a:gd name="T59" fmla="*/ 443 h 544"/>
                                <a:gd name="T60" fmla="*/ 2964 w 4897"/>
                                <a:gd name="T61" fmla="*/ 544 h 544"/>
                                <a:gd name="T62" fmla="*/ 3529 w 4897"/>
                                <a:gd name="T63" fmla="*/ 322 h 544"/>
                                <a:gd name="T64" fmla="*/ 3367 w 4897"/>
                                <a:gd name="T65" fmla="*/ 121 h 544"/>
                                <a:gd name="T66" fmla="*/ 3529 w 4897"/>
                                <a:gd name="T67" fmla="*/ 322 h 544"/>
                                <a:gd name="T68" fmla="*/ 4076 w 4897"/>
                                <a:gd name="T69" fmla="*/ 0 h 544"/>
                                <a:gd name="T70" fmla="*/ 3931 w 4897"/>
                                <a:gd name="T71" fmla="*/ 544 h 544"/>
                                <a:gd name="T72" fmla="*/ 4475 w 4897"/>
                                <a:gd name="T73" fmla="*/ 121 h 544"/>
                                <a:gd name="T74" fmla="*/ 4197 w 4897"/>
                                <a:gd name="T75" fmla="*/ 0 h 544"/>
                                <a:gd name="T76" fmla="*/ 4897 w 4897"/>
                                <a:gd name="T77" fmla="*/ 121 h 544"/>
                                <a:gd name="T78" fmla="*/ 4619 w 4897"/>
                                <a:gd name="T79" fmla="*/ 544 h 544"/>
                                <a:gd name="T80" fmla="*/ 4475 w 4897"/>
                                <a:gd name="T81" fmla="*/ 121 h 5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4897" h="544">
                                  <a:moveTo>
                                    <a:pt x="176" y="121"/>
                                  </a:moveTo>
                                  <a:cubicBezTo>
                                    <a:pt x="145" y="121"/>
                                    <a:pt x="145" y="121"/>
                                    <a:pt x="145" y="121"/>
                                  </a:cubicBezTo>
                                  <a:cubicBezTo>
                                    <a:pt x="145" y="544"/>
                                    <a:pt x="145" y="544"/>
                                    <a:pt x="145" y="544"/>
                                  </a:cubicBezTo>
                                  <a:cubicBezTo>
                                    <a:pt x="0" y="544"/>
                                    <a:pt x="0" y="544"/>
                                    <a:pt x="0" y="544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267" y="0"/>
                                    <a:pt x="267" y="0"/>
                                    <a:pt x="267" y="0"/>
                                  </a:cubicBezTo>
                                  <a:cubicBezTo>
                                    <a:pt x="398" y="312"/>
                                    <a:pt x="398" y="312"/>
                                    <a:pt x="398" y="312"/>
                                  </a:cubicBezTo>
                                  <a:cubicBezTo>
                                    <a:pt x="445" y="312"/>
                                    <a:pt x="445" y="312"/>
                                    <a:pt x="445" y="312"/>
                                  </a:cubicBezTo>
                                  <a:cubicBezTo>
                                    <a:pt x="576" y="0"/>
                                    <a:pt x="576" y="0"/>
                                    <a:pt x="576" y="0"/>
                                  </a:cubicBezTo>
                                  <a:cubicBezTo>
                                    <a:pt x="842" y="0"/>
                                    <a:pt x="842" y="0"/>
                                    <a:pt x="842" y="0"/>
                                  </a:cubicBezTo>
                                  <a:cubicBezTo>
                                    <a:pt x="842" y="544"/>
                                    <a:pt x="842" y="544"/>
                                    <a:pt x="842" y="544"/>
                                  </a:cubicBezTo>
                                  <a:cubicBezTo>
                                    <a:pt x="698" y="544"/>
                                    <a:pt x="698" y="544"/>
                                    <a:pt x="698" y="544"/>
                                  </a:cubicBezTo>
                                  <a:cubicBezTo>
                                    <a:pt x="698" y="121"/>
                                    <a:pt x="698" y="121"/>
                                    <a:pt x="698" y="121"/>
                                  </a:cubicBezTo>
                                  <a:cubicBezTo>
                                    <a:pt x="667" y="121"/>
                                    <a:pt x="667" y="121"/>
                                    <a:pt x="667" y="121"/>
                                  </a:cubicBezTo>
                                  <a:cubicBezTo>
                                    <a:pt x="530" y="433"/>
                                    <a:pt x="530" y="433"/>
                                    <a:pt x="530" y="433"/>
                                  </a:cubicBezTo>
                                  <a:cubicBezTo>
                                    <a:pt x="313" y="433"/>
                                    <a:pt x="313" y="433"/>
                                    <a:pt x="313" y="433"/>
                                  </a:cubicBezTo>
                                  <a:lnTo>
                                    <a:pt x="176" y="121"/>
                                  </a:lnTo>
                                  <a:close/>
                                  <a:moveTo>
                                    <a:pt x="1014" y="0"/>
                                  </a:moveTo>
                                  <a:cubicBezTo>
                                    <a:pt x="1158" y="0"/>
                                    <a:pt x="1158" y="0"/>
                                    <a:pt x="1158" y="0"/>
                                  </a:cubicBezTo>
                                  <a:cubicBezTo>
                                    <a:pt x="1158" y="544"/>
                                    <a:pt x="1158" y="544"/>
                                    <a:pt x="1158" y="544"/>
                                  </a:cubicBezTo>
                                  <a:cubicBezTo>
                                    <a:pt x="1014" y="544"/>
                                    <a:pt x="1014" y="544"/>
                                    <a:pt x="1014" y="544"/>
                                  </a:cubicBezTo>
                                  <a:lnTo>
                                    <a:pt x="1014" y="0"/>
                                  </a:lnTo>
                                  <a:close/>
                                  <a:moveTo>
                                    <a:pt x="1329" y="0"/>
                                  </a:moveTo>
                                  <a:cubicBezTo>
                                    <a:pt x="1588" y="0"/>
                                    <a:pt x="1588" y="0"/>
                                    <a:pt x="1588" y="0"/>
                                  </a:cubicBezTo>
                                  <a:cubicBezTo>
                                    <a:pt x="1871" y="423"/>
                                    <a:pt x="1871" y="423"/>
                                    <a:pt x="1871" y="423"/>
                                  </a:cubicBezTo>
                                  <a:cubicBezTo>
                                    <a:pt x="1903" y="423"/>
                                    <a:pt x="1903" y="423"/>
                                    <a:pt x="1903" y="423"/>
                                  </a:cubicBezTo>
                                  <a:cubicBezTo>
                                    <a:pt x="1903" y="0"/>
                                    <a:pt x="1903" y="0"/>
                                    <a:pt x="1903" y="0"/>
                                  </a:cubicBezTo>
                                  <a:cubicBezTo>
                                    <a:pt x="2047" y="0"/>
                                    <a:pt x="2047" y="0"/>
                                    <a:pt x="2047" y="0"/>
                                  </a:cubicBezTo>
                                  <a:cubicBezTo>
                                    <a:pt x="2047" y="544"/>
                                    <a:pt x="2047" y="544"/>
                                    <a:pt x="2047" y="544"/>
                                  </a:cubicBezTo>
                                  <a:cubicBezTo>
                                    <a:pt x="1788" y="544"/>
                                    <a:pt x="1788" y="544"/>
                                    <a:pt x="1788" y="544"/>
                                  </a:cubicBezTo>
                                  <a:cubicBezTo>
                                    <a:pt x="1505" y="121"/>
                                    <a:pt x="1505" y="121"/>
                                    <a:pt x="1505" y="121"/>
                                  </a:cubicBezTo>
                                  <a:cubicBezTo>
                                    <a:pt x="1474" y="121"/>
                                    <a:pt x="1474" y="121"/>
                                    <a:pt x="1474" y="121"/>
                                  </a:cubicBezTo>
                                  <a:cubicBezTo>
                                    <a:pt x="1474" y="544"/>
                                    <a:pt x="1474" y="544"/>
                                    <a:pt x="1474" y="544"/>
                                  </a:cubicBezTo>
                                  <a:cubicBezTo>
                                    <a:pt x="1329" y="544"/>
                                    <a:pt x="1329" y="544"/>
                                    <a:pt x="1329" y="544"/>
                                  </a:cubicBezTo>
                                  <a:lnTo>
                                    <a:pt x="1329" y="0"/>
                                  </a:lnTo>
                                  <a:close/>
                                  <a:moveTo>
                                    <a:pt x="2203" y="544"/>
                                  </a:moveTo>
                                  <a:cubicBezTo>
                                    <a:pt x="2203" y="423"/>
                                    <a:pt x="2203" y="423"/>
                                    <a:pt x="2203" y="423"/>
                                  </a:cubicBezTo>
                                  <a:cubicBezTo>
                                    <a:pt x="2714" y="423"/>
                                    <a:pt x="2714" y="423"/>
                                    <a:pt x="2714" y="423"/>
                                  </a:cubicBezTo>
                                  <a:cubicBezTo>
                                    <a:pt x="2744" y="423"/>
                                    <a:pt x="2761" y="406"/>
                                    <a:pt x="2761" y="376"/>
                                  </a:cubicBezTo>
                                  <a:cubicBezTo>
                                    <a:pt x="2761" y="345"/>
                                    <a:pt x="2744" y="328"/>
                                    <a:pt x="2714" y="328"/>
                                  </a:cubicBezTo>
                                  <a:cubicBezTo>
                                    <a:pt x="2371" y="328"/>
                                    <a:pt x="2371" y="328"/>
                                    <a:pt x="2371" y="328"/>
                                  </a:cubicBezTo>
                                  <a:cubicBezTo>
                                    <a:pt x="2256" y="328"/>
                                    <a:pt x="2187" y="267"/>
                                    <a:pt x="2187" y="164"/>
                                  </a:cubicBezTo>
                                  <a:cubicBezTo>
                                    <a:pt x="2187" y="61"/>
                                    <a:pt x="2256" y="0"/>
                                    <a:pt x="2371" y="0"/>
                                  </a:cubicBezTo>
                                  <a:cubicBezTo>
                                    <a:pt x="2871" y="0"/>
                                    <a:pt x="2871" y="0"/>
                                    <a:pt x="2871" y="0"/>
                                  </a:cubicBezTo>
                                  <a:cubicBezTo>
                                    <a:pt x="2871" y="121"/>
                                    <a:pt x="2871" y="121"/>
                                    <a:pt x="2871" y="121"/>
                                  </a:cubicBezTo>
                                  <a:cubicBezTo>
                                    <a:pt x="2371" y="121"/>
                                    <a:pt x="2371" y="121"/>
                                    <a:pt x="2371" y="121"/>
                                  </a:cubicBezTo>
                                  <a:cubicBezTo>
                                    <a:pt x="2344" y="121"/>
                                    <a:pt x="2328" y="137"/>
                                    <a:pt x="2328" y="164"/>
                                  </a:cubicBezTo>
                                  <a:cubicBezTo>
                                    <a:pt x="2328" y="191"/>
                                    <a:pt x="2344" y="207"/>
                                    <a:pt x="2371" y="207"/>
                                  </a:cubicBezTo>
                                  <a:cubicBezTo>
                                    <a:pt x="2714" y="207"/>
                                    <a:pt x="2714" y="207"/>
                                    <a:pt x="2714" y="207"/>
                                  </a:cubicBezTo>
                                  <a:cubicBezTo>
                                    <a:pt x="2832" y="207"/>
                                    <a:pt x="2902" y="270"/>
                                    <a:pt x="2902" y="376"/>
                                  </a:cubicBezTo>
                                  <a:cubicBezTo>
                                    <a:pt x="2902" y="481"/>
                                    <a:pt x="2832" y="544"/>
                                    <a:pt x="2714" y="544"/>
                                  </a:cubicBezTo>
                                  <a:lnTo>
                                    <a:pt x="2203" y="544"/>
                                  </a:lnTo>
                                  <a:close/>
                                  <a:moveTo>
                                    <a:pt x="2964" y="541"/>
                                  </a:moveTo>
                                  <a:cubicBezTo>
                                    <a:pt x="3288" y="0"/>
                                    <a:pt x="3288" y="0"/>
                                    <a:pt x="3288" y="0"/>
                                  </a:cubicBezTo>
                                  <a:cubicBezTo>
                                    <a:pt x="3493" y="0"/>
                                    <a:pt x="3493" y="0"/>
                                    <a:pt x="3493" y="0"/>
                                  </a:cubicBezTo>
                                  <a:cubicBezTo>
                                    <a:pt x="3818" y="541"/>
                                    <a:pt x="3818" y="541"/>
                                    <a:pt x="3818" y="541"/>
                                  </a:cubicBezTo>
                                  <a:cubicBezTo>
                                    <a:pt x="3818" y="544"/>
                                    <a:pt x="3818" y="544"/>
                                    <a:pt x="3818" y="544"/>
                                  </a:cubicBezTo>
                                  <a:cubicBezTo>
                                    <a:pt x="3657" y="544"/>
                                    <a:pt x="3657" y="544"/>
                                    <a:pt x="3657" y="544"/>
                                  </a:cubicBezTo>
                                  <a:cubicBezTo>
                                    <a:pt x="3598" y="443"/>
                                    <a:pt x="3598" y="443"/>
                                    <a:pt x="3598" y="443"/>
                                  </a:cubicBezTo>
                                  <a:cubicBezTo>
                                    <a:pt x="3183" y="443"/>
                                    <a:pt x="3183" y="443"/>
                                    <a:pt x="3183" y="443"/>
                                  </a:cubicBezTo>
                                  <a:cubicBezTo>
                                    <a:pt x="3125" y="544"/>
                                    <a:pt x="3125" y="544"/>
                                    <a:pt x="3125" y="544"/>
                                  </a:cubicBezTo>
                                  <a:cubicBezTo>
                                    <a:pt x="2964" y="544"/>
                                    <a:pt x="2964" y="544"/>
                                    <a:pt x="2964" y="544"/>
                                  </a:cubicBezTo>
                                  <a:lnTo>
                                    <a:pt x="2964" y="541"/>
                                  </a:lnTo>
                                  <a:close/>
                                  <a:moveTo>
                                    <a:pt x="3529" y="322"/>
                                  </a:moveTo>
                                  <a:cubicBezTo>
                                    <a:pt x="3414" y="121"/>
                                    <a:pt x="3414" y="121"/>
                                    <a:pt x="3414" y="121"/>
                                  </a:cubicBezTo>
                                  <a:cubicBezTo>
                                    <a:pt x="3367" y="121"/>
                                    <a:pt x="3367" y="121"/>
                                    <a:pt x="3367" y="121"/>
                                  </a:cubicBezTo>
                                  <a:cubicBezTo>
                                    <a:pt x="3252" y="322"/>
                                    <a:pt x="3252" y="322"/>
                                    <a:pt x="3252" y="322"/>
                                  </a:cubicBezTo>
                                  <a:lnTo>
                                    <a:pt x="3529" y="322"/>
                                  </a:lnTo>
                                  <a:close/>
                                  <a:moveTo>
                                    <a:pt x="3931" y="0"/>
                                  </a:moveTo>
                                  <a:cubicBezTo>
                                    <a:pt x="4076" y="0"/>
                                    <a:pt x="4076" y="0"/>
                                    <a:pt x="4076" y="0"/>
                                  </a:cubicBezTo>
                                  <a:cubicBezTo>
                                    <a:pt x="4076" y="544"/>
                                    <a:pt x="4076" y="544"/>
                                    <a:pt x="4076" y="544"/>
                                  </a:cubicBezTo>
                                  <a:cubicBezTo>
                                    <a:pt x="3931" y="544"/>
                                    <a:pt x="3931" y="544"/>
                                    <a:pt x="3931" y="544"/>
                                  </a:cubicBezTo>
                                  <a:lnTo>
                                    <a:pt x="3931" y="0"/>
                                  </a:lnTo>
                                  <a:close/>
                                  <a:moveTo>
                                    <a:pt x="4475" y="121"/>
                                  </a:moveTo>
                                  <a:cubicBezTo>
                                    <a:pt x="4197" y="121"/>
                                    <a:pt x="4197" y="121"/>
                                    <a:pt x="4197" y="121"/>
                                  </a:cubicBezTo>
                                  <a:cubicBezTo>
                                    <a:pt x="4197" y="0"/>
                                    <a:pt x="4197" y="0"/>
                                    <a:pt x="4197" y="0"/>
                                  </a:cubicBezTo>
                                  <a:cubicBezTo>
                                    <a:pt x="4897" y="0"/>
                                    <a:pt x="4897" y="0"/>
                                    <a:pt x="4897" y="0"/>
                                  </a:cubicBezTo>
                                  <a:cubicBezTo>
                                    <a:pt x="4897" y="121"/>
                                    <a:pt x="4897" y="121"/>
                                    <a:pt x="4897" y="121"/>
                                  </a:cubicBezTo>
                                  <a:cubicBezTo>
                                    <a:pt x="4619" y="121"/>
                                    <a:pt x="4619" y="121"/>
                                    <a:pt x="4619" y="121"/>
                                  </a:cubicBezTo>
                                  <a:cubicBezTo>
                                    <a:pt x="4619" y="544"/>
                                    <a:pt x="4619" y="544"/>
                                    <a:pt x="4619" y="544"/>
                                  </a:cubicBezTo>
                                  <a:cubicBezTo>
                                    <a:pt x="4475" y="544"/>
                                    <a:pt x="4475" y="544"/>
                                    <a:pt x="4475" y="544"/>
                                  </a:cubicBezTo>
                                  <a:lnTo>
                                    <a:pt x="4475" y="12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0D482092" id="Group 4" o:spid="_x0000_s1026" style="position:absolute;margin-left:0;margin-top:14.2pt;width:104pt;height:9.85pt;z-index:251677696;mso-position-horizontal:left;mso-position-horizontal-relative:margin;mso-width-relative:margin;mso-height-relative:margin" coordsize="631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">
                  <v:shape id="Freeform 6" o:spid="_x0000_s1027" style="position:absolute;top:346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" path="m,248v33,9,33,9,33,9c33,257,439,133,563,124v124,9,530,133,530,133c1126,248,1126,248,1126,248,1126,248,773,5,563,,353,5,,248,,248e" filled="f" stroked="f">
                    <v:path arrowok="t" o:connecttype="custom" o:connectlocs="0,247;33,256;561,124;1089,256;1122,247;561,0;0,247" o:connectangles="0,0,0,0,0,0,0"/>
                  </v:shape>
                  <v:shape id="Freeform 7" o:spid="_x0000_s1028" style="position:absolute;width:1122;height:256;visibility:visible;mso-wrap-style:square;v-text-anchor:top" coordsize="112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" path="m1126,9c1093,,1093,,1093,v,,-406,124,-530,133c439,124,33,,33,,,9,,9,,9v,,353,243,563,248c773,252,1126,9,1126,9e" filled="f" stroked="f">
                    <v:path arrowok="t" o:connecttype="custom" o:connectlocs="1122,9;1089,0;561,132;33,0;0,9;561,256;1122,9" o:connectangles="0,0,0,0,0,0,0"/>
                  </v:shape>
                  <v:shape id="Freeform 8" o:spid="_x0000_s1029" style="position:absolute;left:1436;top:37;width:4882;height:542;visibility:visible;mso-wrap-style:square;v-text-anchor:top" coordsize="489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" path="m176,121v-31,,-31,,-31,c145,544,145,544,145,544,,544,,544,,544,,,,,,,267,,267,,267,,398,312,398,312,398,312v47,,47,,47,c576,,576,,576,,842,,842,,842,v,544,,544,,544c698,544,698,544,698,544v,-423,,-423,,-423c667,121,667,121,667,121,530,433,530,433,530,433v-217,,-217,,-217,l176,121xm1014,v144,,144,,144,c1158,544,1158,544,1158,544v-144,,-144,,-144,l1014,xm1329,v259,,259,,259,c1871,423,1871,423,1871,423v32,,32,,32,c1903,,1903,,1903,v144,,144,,144,c2047,544,2047,544,2047,544v-259,,-259,,-259,c1505,121,1505,121,1505,121v-31,,-31,,-31,c1474,544,1474,544,1474,544v-145,,-145,,-145,l1329,xm2203,544v,-121,,-121,,-121c2714,423,2714,423,2714,423v30,,47,-17,47,-47c2761,345,2744,328,2714,328v-343,,-343,,-343,c2256,328,2187,267,2187,164,2187,61,2256,,2371,v500,,500,,500,c2871,121,2871,121,2871,121v-500,,-500,,-500,c2344,121,2328,137,2328,164v,27,16,43,43,43c2714,207,2714,207,2714,207v118,,188,63,188,169c2902,481,2832,544,2714,544r-511,xm2964,541c3288,,3288,,3288,v205,,205,,205,c3818,541,3818,541,3818,541v,3,,3,,3c3657,544,3657,544,3657,544,3598,443,3598,443,3598,443v-415,,-415,,-415,c3125,544,3125,544,3125,544v-161,,-161,,-161,l2964,541xm3529,322c3414,121,3414,121,3414,121v-47,,-47,,-47,c3252,322,3252,322,3252,322r277,xm3931,v145,,145,,145,c4076,544,4076,544,4076,544v-145,,-145,,-145,l3931,xm4475,121v-278,,-278,,-278,c4197,,4197,,4197,v700,,700,,700,c4897,121,4897,121,4897,121v-278,,-278,,-278,c4619,544,4619,544,4619,544v-144,,-144,,-144,l4475,121xe" filled="f" stroked="f">
                    <v:path arrowok="t" o:connecttype="custom" o:connectlocs="145,121;0,542;266,0;444,311;839,0;696,542;665,121;312,431;1011,0;1154,542;1011,0;1583,0;1897,421;2041,0;1783,542;1469,121;1325,542;2196,542;2706,421;2706,327;2180,163;2862,0;2364,121;2364,206;2893,375;2196,542;3278,0;3806,539;3646,542;3173,441;2955,542;3518,321;3357,121;3518,321;4064,0;3919,542;4461,121;4184,0;4882,121;4605,542;4461,121" o:connectangles="0,0,0,0,0,0,0,0,0,0,0,0,0,0,0,0,0,0,0,0,0,0,0,0,0,0,0,0,0,0,0,0,0,0,0,0,0,0,0,0,0"/>
                    <o:lock v:ext="edit" verticies="t"/>
                  </v:shape>
                  <w10:wrap anchorx="margin"/>
                </v:group>
              </w:pict>
            </mc:Fallback>
          </mc:AlternateContent>
        </w:r>
        <w:r w:rsidR="00CD0B64" w:rsidRPr="003F5627">
          <w:rPr>
            <w:b/>
            <w:noProof/>
            <w:lang w:eastAsia="ja-JP"/>
          </w:rPr>
          <mc:AlternateContent>
            <mc:Choice Requires="wps">
              <w:drawing>
                <wp:anchor distT="0" distB="0" distL="114300" distR="114300" simplePos="0" relativeHeight="251674624" behindDoc="0" locked="0" layoutInCell="1" allowOverlap="1" wp14:anchorId="3A968D19" wp14:editId="3CAFCF4D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112395</wp:posOffset>
                  </wp:positionV>
                  <wp:extent cx="278130" cy="283845"/>
                  <wp:effectExtent l="0" t="0" r="0" b="1905"/>
                  <wp:wrapNone/>
                  <wp:docPr id="1953789364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42373" w14:textId="77777777" w:rsidR="00431B11" w:rsidRPr="00102584" w:rsidRDefault="00431B11" w:rsidP="00CD0B64">
                              <w:pPr>
                                <w:pStyle w:val="Piedepgina"/>
                                <w:spacing w:before="0" w:after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102584">
                                <w:fldChar w:fldCharType="begin"/>
                              </w:r>
                              <w:r w:rsidRPr="00102584">
                                <w:instrText xml:space="preserve"> PAGE    \* MERGEFORMAT </w:instrText>
                              </w:r>
                              <w:r w:rsidRPr="00102584">
                                <w:fldChar w:fldCharType="separate"/>
                              </w:r>
                              <w:r w:rsidRPr="00102584">
                                <w:rPr>
                                  <w:noProof/>
                                  <w:szCs w:val="20"/>
                                </w:rPr>
                                <w:t>5</w:t>
                              </w:r>
                              <w:r w:rsidRPr="00102584">
                                <w:rPr>
                                  <w:noProof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968D19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4" type="#_x0000_t202" style="position:absolute;margin-left:459.75pt;margin-top:8.85pt;width:21.9pt;height:2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" filled="f" fillcolor="#ff0054 [3204]" stroked="f">
                  <v:textbox inset="4.32pt,0,4.32pt,0">
                    <w:txbxContent>
                      <w:p w14:paraId="40042373" w14:textId="77777777" w:rsidR="00431B11" w:rsidRPr="00102584" w:rsidRDefault="00431B11" w:rsidP="00CD0B64">
                        <w:pPr>
                          <w:pStyle w:val="Piedepgina"/>
                          <w:spacing w:before="0" w:after="0"/>
                          <w:jc w:val="center"/>
                          <w:rPr>
                            <w:szCs w:val="20"/>
                          </w:rPr>
                        </w:pPr>
                        <w:r w:rsidRPr="00102584">
                          <w:fldChar w:fldCharType="begin"/>
                        </w:r>
                        <w:r w:rsidRPr="00102584">
                          <w:instrText xml:space="preserve"> PAGE    \* MERGEFORMAT </w:instrText>
                        </w:r>
                        <w:r w:rsidRPr="00102584">
                          <w:fldChar w:fldCharType="separate"/>
                        </w:r>
                        <w:r w:rsidRPr="00102584">
                          <w:rPr>
                            <w:noProof/>
                            <w:szCs w:val="20"/>
                          </w:rPr>
                          <w:t>5</w:t>
                        </w:r>
                        <w:r w:rsidRPr="00102584">
                          <w:rPr>
                            <w:noProof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681B9CCD" w14:textId="4D4A4306" w:rsidR="00431B11" w:rsidRPr="00D957AD" w:rsidRDefault="00000000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736"/>
          <w:jc w:val="right"/>
          <w:rPr>
            <w:sz w:val="20"/>
          </w:rPr>
        </w:pP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C9F7" w14:textId="77777777" w:rsidR="00431B11" w:rsidRPr="003F5627" w:rsidRDefault="00431B11" w:rsidP="00C33262">
    <w:pPr>
      <w:pStyle w:val="Piedepgina"/>
      <w:tabs>
        <w:tab w:val="clear" w:pos="4252"/>
        <w:tab w:val="clear" w:pos="8504"/>
        <w:tab w:val="right" w:pos="9639"/>
      </w:tabs>
      <w:spacing w:before="0"/>
      <w:ind w:left="-426"/>
      <w:jc w:val="left"/>
      <w:rPr>
        <w:color w:val="auto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903D" w14:textId="77777777" w:rsidR="00431B11" w:rsidRPr="00320E12" w:rsidRDefault="00431B11" w:rsidP="00544EF6">
    <w:pPr>
      <w:pStyle w:val="Encabezado"/>
      <w:jc w:val="left"/>
      <w:rPr>
        <w:sz w:val="16"/>
        <w:szCs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DD947" w14:textId="77777777" w:rsidR="00F7157B" w:rsidRDefault="00F7157B" w:rsidP="00544EF6">
      <w:pPr>
        <w:spacing w:before="0"/>
      </w:pPr>
      <w:r>
        <w:separator/>
      </w:r>
    </w:p>
  </w:footnote>
  <w:footnote w:type="continuationSeparator" w:id="0">
    <w:p w14:paraId="0476AB95" w14:textId="77777777" w:rsidR="00F7157B" w:rsidRDefault="00F7157B" w:rsidP="00544EF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F175" w14:textId="77777777" w:rsidR="00FE4E37" w:rsidRDefault="00FE4E3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D925F" w14:textId="77777777" w:rsidR="007561D3" w:rsidRDefault="002B017E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1AD490C5" wp14:editId="67C2A2BE">
              <wp:simplePos x="0" y="0"/>
              <wp:positionH relativeFrom="column">
                <wp:posOffset>-292578</wp:posOffset>
              </wp:positionH>
              <wp:positionV relativeFrom="paragraph">
                <wp:posOffset>304973</wp:posOffset>
              </wp:positionV>
              <wp:extent cx="6707315" cy="9501093"/>
              <wp:effectExtent l="0" t="0" r="17780" b="24130"/>
              <wp:wrapNone/>
              <wp:docPr id="200813836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7315" cy="9501093"/>
                        <a:chOff x="0" y="0"/>
                        <a:chExt cx="6707315" cy="9501093"/>
                      </a:xfrm>
                    </wpg:grpSpPr>
                    <wps:wsp>
                      <wps:cNvPr id="605383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8DC0B" w14:textId="77777777" w:rsidR="007561D3" w:rsidRPr="007561D3" w:rsidRDefault="007561D3" w:rsidP="007561D3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671398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98008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3317CEF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C92C858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61CCAEA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9A1188D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4378CC6" w14:textId="77777777" w:rsidR="008E7D58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2206091" w14:textId="77777777" w:rsidR="008E7D58" w:rsidRPr="007561D3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93426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  <w:shd w:val="clear" w:color="auto" w:fill="FFFFFF" w:themeFill="background1"/>
                              </w:rPr>
                              <w:t>indracompany.com</w:t>
                            </w:r>
                            <w:r w:rsidRPr="007561D3"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D490C5" id="Grupo 6" o:spid="_x0000_s1031" style="position:absolute;left:0;text-align:left;margin-left:-23.05pt;margin-top:24pt;width:528.15pt;height:748.1pt;z-index:-251635712;mso-position-horizontal-relative:text;mso-position-vertical-relative:text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">
              <v:shape id="_x0000_s1032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" adj="-11796480,,5400" path="m79006,l6619982,r75458,75458l6695440,7696406r-79006,79006l75458,7775412,,7699954,,79006,79006,xe" fillcolor="white [3212]" strokecolor="#4f062a [3213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4368DC0B" w14:textId="77777777" w:rsidR="007561D3" w:rsidRPr="007561D3" w:rsidRDefault="007561D3" w:rsidP="007561D3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3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" adj="-11796480,,5400" path="m78937,l6627443,r67997,67997l6695440,1643818r-78937,78937l67997,1722755,,1654758,,78937,78937,xe" fillcolor="white [3212]" strokecolor="#4f062a [3213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0F798008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3317CEF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C92C858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61CCAEA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9A1188D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4378CC6" w14:textId="77777777" w:rsidR="008E7D58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2206091" w14:textId="77777777" w:rsidR="008E7D58" w:rsidRPr="007561D3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93426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  <w:shd w:val="clear" w:color="auto" w:fill="FFFFFF" w:themeFill="background1"/>
                        </w:rPr>
                        <w:t>indracompany.com</w:t>
                      </w:r>
                      <w:r w:rsidRPr="007561D3">
                        <w:rPr>
                          <w:noProof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4185" w14:textId="77777777" w:rsidR="00FE4E37" w:rsidRDefault="00FE4E37" w:rsidP="00544EF6">
    <w:pPr>
      <w:pStyle w:val="Encabezado"/>
      <w:tabs>
        <w:tab w:val="clear" w:pos="8504"/>
        <w:tab w:val="right" w:pos="9639"/>
      </w:tabs>
    </w:pPr>
  </w:p>
  <w:p w14:paraId="1ABE5A38" w14:textId="77777777" w:rsidR="00FE4E37" w:rsidRDefault="00FE4E3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D287B" w14:textId="77777777" w:rsidR="00431B11" w:rsidRPr="003E0E71" w:rsidRDefault="00431B11" w:rsidP="005F40E1">
    <w:pPr>
      <w:pStyle w:val="Encabezado"/>
      <w:tabs>
        <w:tab w:val="clear" w:pos="8504"/>
        <w:tab w:val="right" w:pos="9639"/>
      </w:tabs>
      <w:spacing w:before="480"/>
      <w:jc w:val="right"/>
      <w:rPr>
        <w:color w:val="B2B09A" w:themeColor="background2" w:themeShade="BF"/>
        <w:sz w:val="18"/>
        <w:szCs w:val="22"/>
      </w:rPr>
    </w:pPr>
    <w:r w:rsidRPr="003E0E71">
      <w:rPr>
        <w:color w:val="B2B09A" w:themeColor="background2" w:themeShade="BF"/>
        <w:sz w:val="18"/>
        <w:szCs w:val="22"/>
      </w:rPr>
      <w:t xml:space="preserve">LOGO CLIENTE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3B32A" w14:textId="77777777" w:rsidR="005E6D47" w:rsidRDefault="00C33262" w:rsidP="002B017E">
    <w:pPr>
      <w:ind w:left="-426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1" locked="0" layoutInCell="1" allowOverlap="1" wp14:anchorId="3FB080EF" wp14:editId="714F20FF">
              <wp:simplePos x="0" y="0"/>
              <wp:positionH relativeFrom="margin">
                <wp:posOffset>-226492</wp:posOffset>
              </wp:positionH>
              <wp:positionV relativeFrom="paragraph">
                <wp:posOffset>405765</wp:posOffset>
              </wp:positionV>
              <wp:extent cx="6699886" cy="9489886"/>
              <wp:effectExtent l="0" t="0" r="24765" b="16510"/>
              <wp:wrapNone/>
              <wp:docPr id="20271197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9886" cy="9489886"/>
                        <a:chOff x="0" y="0"/>
                        <a:chExt cx="6707315" cy="9501093"/>
                      </a:xfrm>
                    </wpg:grpSpPr>
                    <wps:wsp>
                      <wps:cNvPr id="550092522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9C168" w14:textId="77777777" w:rsidR="00C33262" w:rsidRPr="007561D3" w:rsidRDefault="00C33262" w:rsidP="00C33262">
                            <w:pPr>
                              <w:jc w:val="left"/>
                              <w:rPr>
                                <w:noProof/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4516749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1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E309F" w14:textId="77777777" w:rsidR="00C33262" w:rsidRDefault="00C33262" w:rsidP="00C33262">
                            <w:pPr>
                              <w:spacing w:before="0" w:after="0"/>
                              <w:jc w:val="left"/>
                            </w:pPr>
                            <w:r>
                              <w:t>Avda. de Bruselas, 35</w:t>
                            </w:r>
                          </w:p>
                          <w:p w14:paraId="725C1E7F" w14:textId="77777777" w:rsidR="00C33262" w:rsidRDefault="00C33262" w:rsidP="00C33262">
                            <w:pPr>
                              <w:spacing w:before="0" w:after="0"/>
                              <w:jc w:val="left"/>
                            </w:pPr>
                            <w:r>
                              <w:t>28108 Alcobendas</w:t>
                            </w:r>
                          </w:p>
                          <w:p w14:paraId="530AED10" w14:textId="77777777" w:rsidR="00C33262" w:rsidRDefault="00C33262" w:rsidP="00C33262">
                            <w:pPr>
                              <w:spacing w:before="0" w:after="0"/>
                              <w:jc w:val="left"/>
                            </w:pPr>
                            <w:r>
                              <w:t>Madrid, Spain</w:t>
                            </w:r>
                          </w:p>
                          <w:p w14:paraId="653573A0" w14:textId="77777777" w:rsidR="00C33262" w:rsidRPr="00A0068F" w:rsidRDefault="00C33262" w:rsidP="00C33262">
                            <w:pPr>
                              <w:spacing w:before="0" w:after="0"/>
                              <w:jc w:val="left"/>
                              <w:rPr>
                                <w:lang w:val="en-GB"/>
                              </w:rPr>
                            </w:pPr>
                            <w:r w:rsidRPr="00A0068F">
                              <w:rPr>
                                <w:lang w:val="en-GB"/>
                              </w:rPr>
                              <w:t xml:space="preserve">T +34 91 </w:t>
                            </w:r>
                            <w:r w:rsidR="003347DC">
                              <w:rPr>
                                <w:lang w:val="en-GB"/>
                              </w:rPr>
                              <w:t>480</w:t>
                            </w:r>
                            <w:r w:rsidRPr="00A0068F">
                              <w:rPr>
                                <w:lang w:val="en-GB"/>
                              </w:rPr>
                              <w:t xml:space="preserve"> </w:t>
                            </w:r>
                            <w:r w:rsidR="003347DC">
                              <w:rPr>
                                <w:lang w:val="en-GB"/>
                              </w:rPr>
                              <w:t>5</w:t>
                            </w:r>
                            <w:r w:rsidRPr="00A0068F">
                              <w:rPr>
                                <w:lang w:val="en-GB"/>
                              </w:rPr>
                              <w:t>0 00</w:t>
                            </w:r>
                          </w:p>
                          <w:p w14:paraId="4EA1A1C8" w14:textId="77777777" w:rsidR="00C33262" w:rsidRPr="003347DC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9C85BA3" w14:textId="77777777" w:rsidR="00C33262" w:rsidRPr="00A0068F" w:rsidRDefault="00C33262" w:rsidP="00C33262">
                            <w:pPr>
                              <w:spacing w:before="0" w:after="0"/>
                              <w:jc w:val="left"/>
                              <w:rPr>
                                <w:noProof/>
                                <w:sz w:val="22"/>
                                <w:szCs w:val="22"/>
                                <w:shd w:val="clear" w:color="auto" w:fill="FFFFFF" w:themeFill="background1"/>
                                <w:lang w:val="en-GB"/>
                              </w:rPr>
                            </w:pPr>
                          </w:p>
                          <w:p w14:paraId="067037DD" w14:textId="77777777" w:rsidR="00C33262" w:rsidRPr="00A0068F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</w:rPr>
                            </w:pPr>
                            <w:r w:rsidRPr="00A0068F"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</w:rPr>
                              <w:t>indracompany.com</w:t>
                            </w:r>
                            <w:r w:rsidRPr="00A0068F"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</w:rPr>
                              <w:tab/>
                            </w:r>
                            <w:r w:rsidRPr="002B017E"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</w:rPr>
                              <w:drawing>
                                <wp:inline distT="0" distB="0" distL="0" distR="0" wp14:anchorId="3E37286C" wp14:editId="651694AB">
                                  <wp:extent cx="1998000" cy="184431"/>
                                  <wp:effectExtent l="0" t="0" r="2540" b="6350"/>
                                  <wp:docPr id="1696184118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8000" cy="1844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1BBCE1" w14:textId="77777777" w:rsidR="00C33262" w:rsidRPr="003347DC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noProof/>
                                <w:sz w:val="24"/>
                                <w:shd w:val="clear" w:color="auto" w:fill="FFFFFF" w:themeFill="background1"/>
                                <w:lang w:val="en-GB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B080EF" id="_x0000_s1035" style="position:absolute;left:0;text-align:left;margin-left:-17.85pt;margin-top:31.95pt;width:527.55pt;height:747.25pt;z-index:-251633664;mso-position-horizontal-relative:margin;mso-position-vertical-relative:text;mso-width-relative:margin;mso-height-relative:margin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">
              <v:shape id="_x0000_s1036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" adj="-11796480,,5400" path="m79006,l6619982,r75458,75458l6695440,7696406r-79006,79006l75458,7775412,,7699954,,79006,79006,xe" fillcolor="white [3212]" strokecolor="#4f062a [3213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59B9C168" w14:textId="77777777" w:rsidR="00C33262" w:rsidRPr="007561D3" w:rsidRDefault="00C33262" w:rsidP="00C33262">
                      <w:pPr>
                        <w:jc w:val="left"/>
                        <w:rPr>
                          <w:noProof/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7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" adj="-11796480,,5400" path="m78937,l6627443,r67997,67997l6695440,1643818r-78937,78937l67997,1722755,,1654758,,78937,78937,xe" fillcolor="white [3212]" strokecolor="#4f062a [3213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43BE309F" w14:textId="77777777" w:rsidR="00C33262" w:rsidRDefault="00C33262" w:rsidP="00C33262">
                      <w:pPr>
                        <w:spacing w:before="0" w:after="0"/>
                        <w:jc w:val="left"/>
                      </w:pPr>
                      <w:r>
                        <w:t>Avda. de Bruselas, 35</w:t>
                      </w:r>
                    </w:p>
                    <w:p w14:paraId="725C1E7F" w14:textId="77777777" w:rsidR="00C33262" w:rsidRDefault="00C33262" w:rsidP="00C33262">
                      <w:pPr>
                        <w:spacing w:before="0" w:after="0"/>
                        <w:jc w:val="left"/>
                      </w:pPr>
                      <w:r>
                        <w:t>28108 Alcobendas</w:t>
                      </w:r>
                    </w:p>
                    <w:p w14:paraId="530AED10" w14:textId="77777777" w:rsidR="00C33262" w:rsidRDefault="00C33262" w:rsidP="00C33262">
                      <w:pPr>
                        <w:spacing w:before="0" w:after="0"/>
                        <w:jc w:val="left"/>
                      </w:pPr>
                      <w:r>
                        <w:t xml:space="preserve">Madrid, </w:t>
                      </w:r>
                      <w:proofErr w:type="spellStart"/>
                      <w:r>
                        <w:t>Spain</w:t>
                      </w:r>
                      <w:proofErr w:type="spellEnd"/>
                    </w:p>
                    <w:p w14:paraId="653573A0" w14:textId="77777777" w:rsidR="00C33262" w:rsidRPr="00A0068F" w:rsidRDefault="00C33262" w:rsidP="00C33262">
                      <w:pPr>
                        <w:spacing w:before="0" w:after="0"/>
                        <w:jc w:val="left"/>
                        <w:rPr>
                          <w:lang w:val="en-GB"/>
                        </w:rPr>
                      </w:pPr>
                      <w:r w:rsidRPr="00A0068F">
                        <w:rPr>
                          <w:lang w:val="en-GB"/>
                        </w:rPr>
                        <w:t xml:space="preserve">T +34 91 </w:t>
                      </w:r>
                      <w:r w:rsidR="003347DC">
                        <w:rPr>
                          <w:lang w:val="en-GB"/>
                        </w:rPr>
                        <w:t>480</w:t>
                      </w:r>
                      <w:r w:rsidRPr="00A0068F">
                        <w:rPr>
                          <w:lang w:val="en-GB"/>
                        </w:rPr>
                        <w:t xml:space="preserve"> </w:t>
                      </w:r>
                      <w:r w:rsidR="003347DC">
                        <w:rPr>
                          <w:lang w:val="en-GB"/>
                        </w:rPr>
                        <w:t>5</w:t>
                      </w:r>
                      <w:r w:rsidRPr="00A0068F">
                        <w:rPr>
                          <w:lang w:val="en-GB"/>
                        </w:rPr>
                        <w:t>0 00</w:t>
                      </w:r>
                    </w:p>
                    <w:p w14:paraId="4EA1A1C8" w14:textId="77777777" w:rsidR="00C33262" w:rsidRPr="003347DC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:lang w:val="en-GB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9C85BA3" w14:textId="77777777" w:rsidR="00C33262" w:rsidRPr="00A0068F" w:rsidRDefault="00C33262" w:rsidP="00C33262">
                      <w:pPr>
                        <w:spacing w:before="0" w:after="0"/>
                        <w:jc w:val="left"/>
                        <w:rPr>
                          <w:noProof/>
                          <w:sz w:val="22"/>
                          <w:szCs w:val="22"/>
                          <w:shd w:val="clear" w:color="auto" w:fill="FFFFFF" w:themeFill="background1"/>
                          <w:lang w:val="en-GB"/>
                        </w:rPr>
                      </w:pPr>
                    </w:p>
                    <w:p w14:paraId="067037DD" w14:textId="77777777" w:rsidR="00C33262" w:rsidRPr="00A0068F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:lang w:val="en-GB"/>
                        </w:rPr>
                      </w:pPr>
                      <w:r w:rsidRPr="00A0068F">
                        <w:rPr>
                          <w:noProof/>
                          <w:sz w:val="24"/>
                          <w:shd w:val="clear" w:color="auto" w:fill="FFFFFF" w:themeFill="background1"/>
                          <w:lang w:val="en-GB"/>
                        </w:rPr>
                        <w:t>indracompany.com</w:t>
                      </w:r>
                      <w:r w:rsidRPr="00A0068F">
                        <w:rPr>
                          <w:noProof/>
                          <w:sz w:val="24"/>
                          <w:shd w:val="clear" w:color="auto" w:fill="FFFFFF" w:themeFill="background1"/>
                          <w:lang w:val="en-GB"/>
                        </w:rPr>
                        <w:tab/>
                      </w:r>
                      <w:r w:rsidRPr="002B017E">
                        <w:rPr>
                          <w:noProof/>
                          <w:sz w:val="24"/>
                          <w:shd w:val="clear" w:color="auto" w:fill="FFFFFF" w:themeFill="background1"/>
                          <w:lang w:val="en-GB"/>
                        </w:rPr>
                        <w:drawing>
                          <wp:inline distT="0" distB="0" distL="0" distR="0" wp14:anchorId="3E37286C" wp14:editId="651694AB">
                            <wp:extent cx="1998000" cy="184431"/>
                            <wp:effectExtent l="0" t="0" r="2540" b="6350"/>
                            <wp:docPr id="1696184118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8000" cy="1844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1BBCE1" w14:textId="77777777" w:rsidR="00C33262" w:rsidRPr="003347DC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noProof/>
                          <w:sz w:val="24"/>
                          <w:shd w:val="clear" w:color="auto" w:fill="FFFFFF" w:themeFill="background1"/>
                          <w:lang w:val="en-GB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E6A2" w14:textId="77777777" w:rsidR="00FE4E37" w:rsidRDefault="00FE4E37" w:rsidP="00544EF6">
    <w:pPr>
      <w:pStyle w:val="Encabezado"/>
    </w:pPr>
  </w:p>
  <w:p w14:paraId="4F05AC5E" w14:textId="77777777" w:rsidR="00FE4E37" w:rsidRDefault="00CB6753">
    <w:pPr>
      <w:pStyle w:val="Encabezado"/>
    </w:pPr>
    <w:r>
      <w:rPr>
        <w:noProof/>
        <w:lang w:eastAsia="ja-JP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3B1BE1E" wp14:editId="54D73287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1947D1" id="Grupo 5" o:spid="_x0000_s1026" style="position:absolute;margin-left:441.6pt;margin-top:49.2pt;width:949.5pt;height:1331.35pt;flip:x;z-index:251672576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" path="m,11580495l3141441,,13360304,r3141441,11580495l,11580495xe" fillcolor="#8661f5 [3206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" path="m,11580746l3141509,,13360710,r3141509,11580746l,11580746xe" fillcolor="#260717 [3215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" path="m,11580746l3141509,,13360710,r3141509,11580746l,11580746xe" fillcolor="#ff0054 [3204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2815D4"/>
    <w:lvl w:ilvl="0">
      <w:start w:val="1"/>
      <w:numFmt w:val="bullet"/>
      <w:pStyle w:val="Listaconvieta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5" w15:restartNumberingAfterBreak="0">
    <w:nsid w:val="FFFFFF81"/>
    <w:multiLevelType w:val="singleLevel"/>
    <w:tmpl w:val="C674DC54"/>
    <w:lvl w:ilvl="0">
      <w:start w:val="1"/>
      <w:numFmt w:val="bullet"/>
      <w:pStyle w:val="Listaconvieta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6" w15:restartNumberingAfterBreak="0">
    <w:nsid w:val="FFFFFF82"/>
    <w:multiLevelType w:val="singleLevel"/>
    <w:tmpl w:val="6B2E3122"/>
    <w:lvl w:ilvl="0">
      <w:start w:val="1"/>
      <w:numFmt w:val="bullet"/>
      <w:pStyle w:val="Listaconvieta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7" w15:restartNumberingAfterBreak="0">
    <w:nsid w:val="FFFFFF83"/>
    <w:multiLevelType w:val="singleLevel"/>
    <w:tmpl w:val="33E0637E"/>
    <w:lvl w:ilvl="0">
      <w:start w:val="1"/>
      <w:numFmt w:val="bullet"/>
      <w:pStyle w:val="Listaconvieta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4AA48C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ForFuture Sans" w:hAnsi="ForFuture Sans" w:hint="default"/>
        <w:color w:val="4F062A" w:themeColor="text1"/>
      </w:rPr>
    </w:lvl>
  </w:abstractNum>
  <w:abstractNum w:abstractNumId="10" w15:restartNumberingAfterBreak="0">
    <w:nsid w:val="0C0309CA"/>
    <w:multiLevelType w:val="hybridMultilevel"/>
    <w:tmpl w:val="56DEF854"/>
    <w:lvl w:ilvl="0" w:tplc="3F0C1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CF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0E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E84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56C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C9D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E0D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FC9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CE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8783DB9"/>
    <w:multiLevelType w:val="hybridMultilevel"/>
    <w:tmpl w:val="36582A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C0C79"/>
    <w:multiLevelType w:val="multilevel"/>
    <w:tmpl w:val="31DC121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44B757" w:themeColor="accent2"/>
        <w:sz w:val="22"/>
      </w:rPr>
    </w:lvl>
  </w:abstractNum>
  <w:num w:numId="1" w16cid:durableId="975720739">
    <w:abstractNumId w:val="11"/>
  </w:num>
  <w:num w:numId="2" w16cid:durableId="861017867">
    <w:abstractNumId w:val="8"/>
  </w:num>
  <w:num w:numId="3" w16cid:durableId="393507224">
    <w:abstractNumId w:val="3"/>
  </w:num>
  <w:num w:numId="4" w16cid:durableId="1234389297">
    <w:abstractNumId w:val="2"/>
  </w:num>
  <w:num w:numId="5" w16cid:durableId="958147991">
    <w:abstractNumId w:val="1"/>
  </w:num>
  <w:num w:numId="6" w16cid:durableId="650601044">
    <w:abstractNumId w:val="0"/>
  </w:num>
  <w:num w:numId="7" w16cid:durableId="592517824">
    <w:abstractNumId w:val="9"/>
  </w:num>
  <w:num w:numId="8" w16cid:durableId="1191182915">
    <w:abstractNumId w:val="7"/>
  </w:num>
  <w:num w:numId="9" w16cid:durableId="921136357">
    <w:abstractNumId w:val="6"/>
  </w:num>
  <w:num w:numId="10" w16cid:durableId="1750543206">
    <w:abstractNumId w:val="5"/>
  </w:num>
  <w:num w:numId="11" w16cid:durableId="1947343151">
    <w:abstractNumId w:val="4"/>
  </w:num>
  <w:num w:numId="12" w16cid:durableId="1970429325">
    <w:abstractNumId w:val="10"/>
  </w:num>
  <w:num w:numId="13" w16cid:durableId="1265922917">
    <w:abstractNumId w:val="13"/>
  </w:num>
  <w:num w:numId="14" w16cid:durableId="699163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EF"/>
    <w:rsid w:val="0004788B"/>
    <w:rsid w:val="00084BD7"/>
    <w:rsid w:val="00093426"/>
    <w:rsid w:val="00094BC7"/>
    <w:rsid w:val="000C1837"/>
    <w:rsid w:val="00101F30"/>
    <w:rsid w:val="00102584"/>
    <w:rsid w:val="001347A8"/>
    <w:rsid w:val="00165FED"/>
    <w:rsid w:val="0017039A"/>
    <w:rsid w:val="001726F0"/>
    <w:rsid w:val="0017565F"/>
    <w:rsid w:val="00197609"/>
    <w:rsid w:val="00216335"/>
    <w:rsid w:val="00293707"/>
    <w:rsid w:val="002A6AB4"/>
    <w:rsid w:val="002B017E"/>
    <w:rsid w:val="002C70BA"/>
    <w:rsid w:val="002C7F8F"/>
    <w:rsid w:val="002F6F81"/>
    <w:rsid w:val="00311266"/>
    <w:rsid w:val="003347DC"/>
    <w:rsid w:val="00340E3A"/>
    <w:rsid w:val="00357288"/>
    <w:rsid w:val="003607B4"/>
    <w:rsid w:val="003644ED"/>
    <w:rsid w:val="0039747B"/>
    <w:rsid w:val="003A244E"/>
    <w:rsid w:val="003A7CD1"/>
    <w:rsid w:val="003C5EE6"/>
    <w:rsid w:val="003D4A04"/>
    <w:rsid w:val="003E0E71"/>
    <w:rsid w:val="003F5627"/>
    <w:rsid w:val="003F7D3B"/>
    <w:rsid w:val="00431B11"/>
    <w:rsid w:val="00444647"/>
    <w:rsid w:val="00454A68"/>
    <w:rsid w:val="0046704A"/>
    <w:rsid w:val="00467E14"/>
    <w:rsid w:val="00482A19"/>
    <w:rsid w:val="004A2612"/>
    <w:rsid w:val="00503E7A"/>
    <w:rsid w:val="00516ACD"/>
    <w:rsid w:val="00522C71"/>
    <w:rsid w:val="0053168A"/>
    <w:rsid w:val="005420D8"/>
    <w:rsid w:val="00544EF6"/>
    <w:rsid w:val="0054527E"/>
    <w:rsid w:val="005479A5"/>
    <w:rsid w:val="00596CFF"/>
    <w:rsid w:val="005C59B7"/>
    <w:rsid w:val="005E42CC"/>
    <w:rsid w:val="005E6D47"/>
    <w:rsid w:val="005F40E1"/>
    <w:rsid w:val="0062397A"/>
    <w:rsid w:val="00624185"/>
    <w:rsid w:val="006436A4"/>
    <w:rsid w:val="006530C3"/>
    <w:rsid w:val="0065419B"/>
    <w:rsid w:val="00680ECA"/>
    <w:rsid w:val="00681C63"/>
    <w:rsid w:val="00683D86"/>
    <w:rsid w:val="00690659"/>
    <w:rsid w:val="006A2751"/>
    <w:rsid w:val="006C6913"/>
    <w:rsid w:val="006E14FD"/>
    <w:rsid w:val="006E50B5"/>
    <w:rsid w:val="00710D75"/>
    <w:rsid w:val="007112E9"/>
    <w:rsid w:val="007371BB"/>
    <w:rsid w:val="007561D3"/>
    <w:rsid w:val="007A4873"/>
    <w:rsid w:val="007D088C"/>
    <w:rsid w:val="007F681A"/>
    <w:rsid w:val="00824526"/>
    <w:rsid w:val="00824AC8"/>
    <w:rsid w:val="00875414"/>
    <w:rsid w:val="00883344"/>
    <w:rsid w:val="00895EEF"/>
    <w:rsid w:val="008B74BB"/>
    <w:rsid w:val="008C5FB9"/>
    <w:rsid w:val="008D1944"/>
    <w:rsid w:val="008E7D58"/>
    <w:rsid w:val="00927ED6"/>
    <w:rsid w:val="00936D58"/>
    <w:rsid w:val="0097701D"/>
    <w:rsid w:val="009A7964"/>
    <w:rsid w:val="009C2582"/>
    <w:rsid w:val="009D0287"/>
    <w:rsid w:val="009E030A"/>
    <w:rsid w:val="009F57FE"/>
    <w:rsid w:val="00A0068F"/>
    <w:rsid w:val="00A05DB8"/>
    <w:rsid w:val="00A12BB7"/>
    <w:rsid w:val="00A27DC3"/>
    <w:rsid w:val="00A43F60"/>
    <w:rsid w:val="00A74084"/>
    <w:rsid w:val="00A96CC4"/>
    <w:rsid w:val="00AA5EE0"/>
    <w:rsid w:val="00AB34E4"/>
    <w:rsid w:val="00AE370D"/>
    <w:rsid w:val="00B06870"/>
    <w:rsid w:val="00B10022"/>
    <w:rsid w:val="00B10BC4"/>
    <w:rsid w:val="00B11F02"/>
    <w:rsid w:val="00B60ACA"/>
    <w:rsid w:val="00B67380"/>
    <w:rsid w:val="00C33262"/>
    <w:rsid w:val="00C40254"/>
    <w:rsid w:val="00C47B2C"/>
    <w:rsid w:val="00C47B57"/>
    <w:rsid w:val="00C50B64"/>
    <w:rsid w:val="00C675E3"/>
    <w:rsid w:val="00C742E3"/>
    <w:rsid w:val="00C75524"/>
    <w:rsid w:val="00C93CC7"/>
    <w:rsid w:val="00C972F8"/>
    <w:rsid w:val="00CA54EE"/>
    <w:rsid w:val="00CB3F82"/>
    <w:rsid w:val="00CB6753"/>
    <w:rsid w:val="00CD0878"/>
    <w:rsid w:val="00CD0B64"/>
    <w:rsid w:val="00CD227E"/>
    <w:rsid w:val="00CD572F"/>
    <w:rsid w:val="00D00BB7"/>
    <w:rsid w:val="00D03565"/>
    <w:rsid w:val="00D311DF"/>
    <w:rsid w:val="00D416FC"/>
    <w:rsid w:val="00D4235F"/>
    <w:rsid w:val="00D45EC2"/>
    <w:rsid w:val="00D63B88"/>
    <w:rsid w:val="00D94007"/>
    <w:rsid w:val="00D957AD"/>
    <w:rsid w:val="00DA4784"/>
    <w:rsid w:val="00DC09BB"/>
    <w:rsid w:val="00DC3B14"/>
    <w:rsid w:val="00DE75D7"/>
    <w:rsid w:val="00E17A04"/>
    <w:rsid w:val="00E34143"/>
    <w:rsid w:val="00E70017"/>
    <w:rsid w:val="00E77D9C"/>
    <w:rsid w:val="00F31127"/>
    <w:rsid w:val="00F7157B"/>
    <w:rsid w:val="00F94B5A"/>
    <w:rsid w:val="00FA3670"/>
    <w:rsid w:val="00FB0EC9"/>
    <w:rsid w:val="00FB144D"/>
    <w:rsid w:val="00FC4624"/>
    <w:rsid w:val="00FD2660"/>
    <w:rsid w:val="00FE4E37"/>
    <w:rsid w:val="00FF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E1B6C4"/>
  <w15:docId w15:val="{3D61431C-C1D3-4D90-9B16-6F7C776E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B64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4F062A" w:themeColor="text1"/>
      <w:kern w:val="28"/>
      <w:sz w:val="20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347A8"/>
    <w:pPr>
      <w:keepNext/>
      <w:keepLines/>
      <w:pageBreakBefore/>
      <w:numPr>
        <w:numId w:val="14"/>
      </w:numPr>
      <w:spacing w:before="0" w:after="240"/>
      <w:ind w:left="431" w:hanging="431"/>
      <w:jc w:val="left"/>
      <w:outlineLvl w:val="0"/>
    </w:pPr>
    <w:rPr>
      <w:rFonts w:eastAsiaTheme="majorEastAsia" w:cstheme="majorBidi"/>
      <w:bCs/>
      <w:noProof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2584"/>
    <w:pPr>
      <w:keepNext/>
      <w:keepLines/>
      <w:numPr>
        <w:ilvl w:val="1"/>
        <w:numId w:val="14"/>
      </w:numPr>
      <w:spacing w:before="360"/>
      <w:ind w:left="490" w:hanging="490"/>
      <w:outlineLvl w:val="1"/>
    </w:pPr>
    <w:rPr>
      <w:rFonts w:eastAsiaTheme="majorEastAsia" w:cstheme="majorBidi"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2584"/>
    <w:pPr>
      <w:keepNext/>
      <w:keepLines/>
      <w:numPr>
        <w:ilvl w:val="2"/>
        <w:numId w:val="14"/>
      </w:numPr>
      <w:spacing w:before="240"/>
      <w:ind w:left="630" w:hanging="630"/>
      <w:outlineLvl w:val="2"/>
    </w:pPr>
    <w:rPr>
      <w:rFonts w:eastAsiaTheme="majorEastAsia" w:cstheme="majorBidi"/>
      <w:bCs/>
      <w:noProof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311DF"/>
    <w:pPr>
      <w:keepNext/>
      <w:keepLines/>
      <w:numPr>
        <w:ilvl w:val="3"/>
        <w:numId w:val="14"/>
      </w:numPr>
      <w:spacing w:before="200"/>
      <w:ind w:left="709" w:hanging="709"/>
      <w:outlineLvl w:val="3"/>
    </w:pPr>
    <w:rPr>
      <w:rFonts w:eastAsiaTheme="majorEastAsia" w:cstheme="majorBidi"/>
      <w:bCs/>
      <w:iCs/>
      <w:noProof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311DF"/>
    <w:pPr>
      <w:keepNext/>
      <w:keepLines/>
      <w:numPr>
        <w:ilvl w:val="4"/>
        <w:numId w:val="14"/>
      </w:numPr>
      <w:spacing w:before="200"/>
      <w:ind w:left="851" w:hanging="851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2C"/>
    <w:pPr>
      <w:keepNext/>
      <w:keepLines/>
      <w:numPr>
        <w:ilvl w:val="5"/>
        <w:numId w:val="14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B20D5E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B20D5E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0B64"/>
    <w:rPr>
      <w:rFonts w:ascii="ForFuture Sans" w:eastAsia="Times New Roman" w:hAnsi="ForFuture Sans" w:cs="Times New Roman"/>
      <w:color w:val="4F062A" w:themeColor="text1"/>
      <w:kern w:val="28"/>
      <w:sz w:val="16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aconvietas">
    <w:name w:val="List Bullet"/>
    <w:basedOn w:val="Normal"/>
    <w:uiPriority w:val="99"/>
    <w:unhideWhenUsed/>
    <w:rsid w:val="00340E3A"/>
    <w:pPr>
      <w:numPr>
        <w:numId w:val="7"/>
      </w:numPr>
      <w:spacing w:after="0"/>
      <w:ind w:left="278" w:hanging="278"/>
    </w:pPr>
    <w:rPr>
      <w:noProof/>
    </w:rPr>
  </w:style>
  <w:style w:type="paragraph" w:styleId="Listaconvietas2">
    <w:name w:val="List Bullet 2"/>
    <w:basedOn w:val="Normal"/>
    <w:uiPriority w:val="99"/>
    <w:unhideWhenUsed/>
    <w:qFormat/>
    <w:rsid w:val="00340E3A"/>
    <w:pPr>
      <w:numPr>
        <w:numId w:val="8"/>
      </w:numPr>
      <w:spacing w:before="80" w:after="0"/>
      <w:ind w:left="845" w:hanging="278"/>
    </w:pPr>
    <w:rPr>
      <w:noProof/>
    </w:rPr>
  </w:style>
  <w:style w:type="paragraph" w:styleId="Listaconvietas3">
    <w:name w:val="List Bullet 3"/>
    <w:basedOn w:val="Normal"/>
    <w:uiPriority w:val="99"/>
    <w:unhideWhenUsed/>
    <w:rsid w:val="00340E3A"/>
    <w:pPr>
      <w:numPr>
        <w:numId w:val="9"/>
      </w:numPr>
      <w:spacing w:before="80" w:after="0"/>
      <w:ind w:left="1338" w:hanging="278"/>
    </w:pPr>
    <w:rPr>
      <w:noProof/>
    </w:rPr>
  </w:style>
  <w:style w:type="paragraph" w:styleId="Listaconvietas4">
    <w:name w:val="List Bullet 4"/>
    <w:basedOn w:val="Normal"/>
    <w:uiPriority w:val="99"/>
    <w:unhideWhenUsed/>
    <w:rsid w:val="00340E3A"/>
    <w:pPr>
      <w:numPr>
        <w:numId w:val="10"/>
      </w:numPr>
      <w:spacing w:before="80" w:after="0"/>
      <w:ind w:left="1837" w:hanging="278"/>
    </w:pPr>
    <w:rPr>
      <w:noProof/>
    </w:rPr>
  </w:style>
  <w:style w:type="paragraph" w:styleId="Listaconvietas5">
    <w:name w:val="List Bullet 5"/>
    <w:basedOn w:val="Normal"/>
    <w:uiPriority w:val="99"/>
    <w:unhideWhenUsed/>
    <w:qFormat/>
    <w:rsid w:val="00340E3A"/>
    <w:pPr>
      <w:numPr>
        <w:numId w:val="11"/>
      </w:numPr>
      <w:spacing w:before="80" w:after="0"/>
      <w:ind w:left="2263" w:hanging="278"/>
    </w:pPr>
    <w:rPr>
      <w:noProof/>
    </w:rPr>
  </w:style>
  <w:style w:type="character" w:customStyle="1" w:styleId="Ttulo1Car">
    <w:name w:val="Título 1 Car"/>
    <w:basedOn w:val="Fuentedeprrafopredeter"/>
    <w:link w:val="Ttulo1"/>
    <w:uiPriority w:val="9"/>
    <w:rsid w:val="001347A8"/>
    <w:rPr>
      <w:rFonts w:ascii="ForFuture Sans" w:eastAsiaTheme="majorEastAsia" w:hAnsi="ForFuture Sans" w:cstheme="majorBidi"/>
      <w:bCs/>
      <w:noProof/>
      <w:color w:val="4F062A" w:themeColor="text1"/>
      <w:kern w:val="28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02584"/>
    <w:rPr>
      <w:rFonts w:ascii="ForFuture Sans" w:eastAsiaTheme="majorEastAsia" w:hAnsi="ForFuture Sans" w:cstheme="majorBidi"/>
      <w:bCs/>
      <w:noProof/>
      <w:color w:val="4F062A" w:themeColor="text1"/>
      <w:kern w:val="28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2584"/>
    <w:rPr>
      <w:rFonts w:ascii="ForFuture Sans" w:eastAsiaTheme="majorEastAsia" w:hAnsi="ForFuture Sans" w:cstheme="majorBidi"/>
      <w:bCs/>
      <w:noProof/>
      <w:color w:val="4F062A" w:themeColor="text1"/>
      <w:kern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311DF"/>
    <w:rPr>
      <w:rFonts w:ascii="ForFuture Sans" w:eastAsiaTheme="majorEastAsia" w:hAnsi="ForFuture Sans" w:cstheme="majorBidi"/>
      <w:bCs/>
      <w:iCs/>
      <w:noProof/>
      <w:color w:val="4F062A" w:themeColor="text1"/>
      <w:kern w:val="28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D311DF"/>
    <w:rPr>
      <w:rFonts w:ascii="ForFuture Sans" w:eastAsiaTheme="majorEastAsia" w:hAnsi="ForFuture Sans" w:cstheme="majorBidi"/>
      <w:noProof/>
      <w:color w:val="4F062A" w:themeColor="text1"/>
      <w:kern w:val="28"/>
      <w:sz w:val="20"/>
      <w:szCs w:val="24"/>
    </w:rPr>
  </w:style>
  <w:style w:type="table" w:styleId="Tablaconcuadrcula">
    <w:name w:val="Table Grid"/>
    <w:basedOn w:val="Tablanormal"/>
    <w:rsid w:val="001347A8"/>
    <w:pPr>
      <w:spacing w:after="0" w:line="240" w:lineRule="auto"/>
      <w:jc w:val="both"/>
    </w:pPr>
    <w:rPr>
      <w:rFonts w:eastAsia="Times New Roman" w:cs="Times New Roman"/>
      <w:color w:val="4F062A" w:themeColor="text1"/>
      <w:sz w:val="20"/>
      <w:szCs w:val="20"/>
      <w:lang w:eastAsia="zh-CN"/>
    </w:rPr>
    <w:tblPr>
      <w:tblBorders>
        <w:top w:val="single" w:sz="4" w:space="0" w:color="4F062A" w:themeColor="text1"/>
        <w:left w:val="single" w:sz="4" w:space="0" w:color="4F062A" w:themeColor="text1"/>
        <w:bottom w:val="single" w:sz="4" w:space="0" w:color="4F062A" w:themeColor="text1"/>
        <w:right w:val="single" w:sz="4" w:space="0" w:color="4F062A" w:themeColor="text1"/>
        <w:insideH w:val="single" w:sz="4" w:space="0" w:color="4F062A" w:themeColor="text1"/>
        <w:insideV w:val="single" w:sz="4" w:space="0" w:color="4F062A" w:themeColor="text1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92140B"/>
    <w:rPr>
      <w:color w:val="FF0054" w:themeColor="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2C"/>
    <w:rPr>
      <w:rFonts w:ascii="ForFuture Sans" w:eastAsiaTheme="majorEastAsia" w:hAnsi="ForFuture Sans" w:cstheme="majorBidi"/>
      <w:i/>
      <w:iCs/>
      <w:color w:val="4F062A" w:themeColor="text1"/>
      <w:kern w:val="28"/>
      <w:sz w:val="20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4DA"/>
    <w:rPr>
      <w:rFonts w:asciiTheme="majorHAnsi" w:eastAsiaTheme="majorEastAsia" w:hAnsiTheme="majorHAnsi" w:cstheme="majorBidi"/>
      <w:color w:val="B20D5E" w:themeColor="text1" w:themeTint="BF"/>
      <w:kern w:val="28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B20D5E" w:themeColor="text1" w:themeTint="BF"/>
      <w:kern w:val="28"/>
      <w:sz w:val="20"/>
      <w:szCs w:val="20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FF0054" w:themeColor="accent1"/>
        <w:left w:val="single" w:sz="8" w:space="0" w:color="FF0054" w:themeColor="accent1"/>
        <w:bottom w:val="single" w:sz="8" w:space="0" w:color="FF0054" w:themeColor="accent1"/>
        <w:right w:val="single" w:sz="8" w:space="0" w:color="FF005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5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  <w:tblStylePr w:type="band1Horz">
      <w:tblPr/>
      <w:tcPr>
        <w:tcBorders>
          <w:top w:val="single" w:sz="8" w:space="0" w:color="FF0054" w:themeColor="accent1"/>
          <w:left w:val="single" w:sz="8" w:space="0" w:color="FF0054" w:themeColor="accent1"/>
          <w:bottom w:val="single" w:sz="8" w:space="0" w:color="FF0054" w:themeColor="accent1"/>
          <w:right w:val="single" w:sz="8" w:space="0" w:color="FF0054" w:themeColor="accent1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AD4A95"/>
  </w:style>
  <w:style w:type="character" w:styleId="Hipervnculovisitado">
    <w:name w:val="FollowedHyperlink"/>
    <w:basedOn w:val="Fuentedeprrafopredeter"/>
    <w:uiPriority w:val="99"/>
    <w:semiHidden/>
    <w:unhideWhenUsed/>
    <w:rsid w:val="00FB144D"/>
    <w:rPr>
      <w:color w:val="A40037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A96CC4"/>
  </w:style>
  <w:style w:type="paragraph" w:styleId="Prrafodelista">
    <w:name w:val="List Paragraph"/>
    <w:basedOn w:val="Normal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styleId="Mencinsinresolver">
    <w:name w:val="Unresolved Mention"/>
    <w:basedOn w:val="Fuentedeprrafopredeter"/>
    <w:uiPriority w:val="99"/>
    <w:semiHidden/>
    <w:unhideWhenUsed/>
    <w:rsid w:val="00CD2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ji\OneDrive%20-%20Indra\Proyectos%202024\More%20Minsait\Word_Template%20MINSAIT%202.dotx" TargetMode="External"/></Relationships>
</file>

<file path=word/theme/theme1.xml><?xml version="1.0" encoding="utf-8"?>
<a:theme xmlns:a="http://schemas.openxmlformats.org/drawingml/2006/main" name="Tema de Office">
  <a:themeElements>
    <a:clrScheme name="MINSAIT 2024">
      <a:dk1>
        <a:srgbClr val="4F062A"/>
      </a:dk1>
      <a:lt1>
        <a:srgbClr val="FFFFFF"/>
      </a:lt1>
      <a:dk2>
        <a:srgbClr val="260717"/>
      </a:dk2>
      <a:lt2>
        <a:srgbClr val="E3E2DA"/>
      </a:lt2>
      <a:accent1>
        <a:srgbClr val="FF0054"/>
      </a:accent1>
      <a:accent2>
        <a:srgbClr val="44B757"/>
      </a:accent2>
      <a:accent3>
        <a:srgbClr val="8661F5"/>
      </a:accent3>
      <a:accent4>
        <a:srgbClr val="E56813"/>
      </a:accent4>
      <a:accent5>
        <a:srgbClr val="00B0BD"/>
      </a:accent5>
      <a:accent6>
        <a:srgbClr val="EF659D"/>
      </a:accent6>
      <a:hlink>
        <a:srgbClr val="FF0054"/>
      </a:hlink>
      <a:folHlink>
        <a:srgbClr val="A40037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EF7B7-7D6C-4150-9EF6-5B2F7E0CE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 MINSAIT 2.dotx</Template>
  <TotalTime>76</TotalTime>
  <Pages>8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Minsait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Oji Palino, Kalu</dc:creator>
  <cp:lastModifiedBy>Oji Palino, Kalu</cp:lastModifiedBy>
  <cp:revision>4</cp:revision>
  <cp:lastPrinted>2018-09-06T10:10:00Z</cp:lastPrinted>
  <dcterms:created xsi:type="dcterms:W3CDTF">2025-11-11T16:16:00Z</dcterms:created>
  <dcterms:modified xsi:type="dcterms:W3CDTF">2025-11-14T13:43:00Z</dcterms:modified>
</cp:coreProperties>
</file>